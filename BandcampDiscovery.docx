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9FBFF" w:themeColor="background2"/>
  <w:body>
    <w:p w14:paraId="62361B97" w14:textId="7EE454E5" w:rsidR="00B715BC" w:rsidRDefault="000B54CD" w:rsidP="00DE55FC">
      <w:pPr>
        <w:pStyle w:val="Heading2"/>
      </w:pPr>
      <w:r>
        <w:t>Reclaiming tastemaking for listeners in the Spotify era.</w:t>
      </w:r>
    </w:p>
    <w:p w14:paraId="1899CDD4" w14:textId="5E39D510" w:rsidR="00DF5246" w:rsidRDefault="00DF5246" w:rsidP="00DF5246">
      <w:r>
        <w:t>Last week, Spotify users were treated to th</w:t>
      </w:r>
      <w:r w:rsidR="00D8074E">
        <w:t>e service’s annual “</w:t>
      </w:r>
      <w:hyperlink r:id="rId12" w:history="1">
        <w:r w:rsidR="00D8074E" w:rsidRPr="00D8074E">
          <w:rPr>
            <w:rStyle w:val="Hyperlink"/>
          </w:rPr>
          <w:t>Spotify Wrapped</w:t>
        </w:r>
      </w:hyperlink>
      <w:r w:rsidR="00D8074E">
        <w:t xml:space="preserve">” feature: a visual </w:t>
      </w:r>
      <w:r w:rsidR="00940D4C">
        <w:t>summary of a</w:t>
      </w:r>
      <w:r w:rsidR="00D47883">
        <w:t>n account’s listening habits throughout the year, including their most listened-to artists</w:t>
      </w:r>
      <w:r w:rsidR="0083402A">
        <w:t xml:space="preserve">. </w:t>
      </w:r>
      <w:r w:rsidR="0079253F">
        <w:t>New for 2020 are “in-app quizzes</w:t>
      </w:r>
      <w:r w:rsidR="00754695">
        <w:t xml:space="preserve">,” </w:t>
      </w:r>
      <w:r w:rsidR="009F31F1">
        <w:t xml:space="preserve">a chronological “Story of Your 2020,” </w:t>
      </w:r>
      <w:r w:rsidR="00DF74BF">
        <w:t xml:space="preserve">and </w:t>
      </w:r>
      <w:r w:rsidR="0058436F">
        <w:t>detailed podcast listening statistics</w:t>
      </w:r>
      <w:r w:rsidR="00DF74BF">
        <w:t>.</w:t>
      </w:r>
      <w:r w:rsidR="0058436F">
        <w:t xml:space="preserve"> </w:t>
      </w:r>
      <w:r w:rsidR="00F86D77">
        <w:t>For premium users, “badges” will “</w:t>
      </w:r>
      <w:r w:rsidR="00F86D77" w:rsidRPr="00F86D77">
        <w:t>crown listeners with various titles based on the ways they listened</w:t>
      </w:r>
      <w:r w:rsidR="00F12C67">
        <w:t>.”</w:t>
      </w:r>
    </w:p>
    <w:p w14:paraId="6BAFB5EE" w14:textId="19F8E20D" w:rsidR="00F12C67" w:rsidRDefault="00F12C67" w:rsidP="00F12C67">
      <w:pPr>
        <w:pStyle w:val="Quote"/>
      </w:pPr>
      <w:r w:rsidRPr="00F12C67">
        <w:t xml:space="preserve">For example, if a number of your playlists gained significant new followers, </w:t>
      </w:r>
      <w:proofErr w:type="gramStart"/>
      <w:r w:rsidRPr="00F12C67">
        <w:t>you’ll</w:t>
      </w:r>
      <w:proofErr w:type="gramEnd"/>
      <w:r w:rsidRPr="00F12C67">
        <w:t xml:space="preserve"> be a </w:t>
      </w:r>
      <w:r w:rsidRPr="00F12C67">
        <w:rPr>
          <w:i/>
        </w:rPr>
        <w:t>Tastemaker. </w:t>
      </w:r>
      <w:r w:rsidRPr="00F12C67">
        <w:t xml:space="preserve">If you listened to a song before it was cool (aka hit 50,000 streams), </w:t>
      </w:r>
      <w:proofErr w:type="gramStart"/>
      <w:r w:rsidRPr="00F12C67">
        <w:t>you’ll</w:t>
      </w:r>
      <w:proofErr w:type="gramEnd"/>
      <w:r w:rsidRPr="00F12C67">
        <w:t xml:space="preserve"> get the </w:t>
      </w:r>
      <w:r w:rsidRPr="00F12C67">
        <w:rPr>
          <w:i/>
        </w:rPr>
        <w:t>Pioneer </w:t>
      </w:r>
      <w:r w:rsidRPr="00F12C67">
        <w:t>badge. And based on the number of songs you added to playlists this year, you just might become a </w:t>
      </w:r>
      <w:r w:rsidRPr="00F12C67">
        <w:rPr>
          <w:i/>
        </w:rPr>
        <w:t>Collector</w:t>
      </w:r>
      <w:r w:rsidRPr="00F12C67">
        <w:t>.</w:t>
      </w:r>
    </w:p>
    <w:p w14:paraId="7C04D22E" w14:textId="656F9BF5" w:rsidR="00F12C67" w:rsidRDefault="005B06E3" w:rsidP="00F12C67">
      <w:r>
        <w:t xml:space="preserve">Their use of the term </w:t>
      </w:r>
      <w:r>
        <w:rPr>
          <w:i/>
          <w:iCs/>
        </w:rPr>
        <w:t>Tastemaker</w:t>
      </w:r>
      <w:r>
        <w:t xml:space="preserve"> is particularly interesting. </w:t>
      </w:r>
      <w:r w:rsidR="00425063">
        <w:t xml:space="preserve">“Tastemaking,” a function once relegated to magazines, </w:t>
      </w:r>
      <w:r w:rsidR="00A32768">
        <w:t>has taken a concerning bent in the Algorithmic Age.</w:t>
      </w:r>
      <w:r w:rsidR="00F4417A">
        <w:t xml:space="preserve"> </w:t>
      </w:r>
      <w:r w:rsidR="00B3049F">
        <w:t>Very much contemporary terms like “</w:t>
      </w:r>
      <w:hyperlink r:id="rId13" w:history="1">
        <w:r w:rsidR="00B3049F" w:rsidRPr="00272CAA">
          <w:rPr>
            <w:rStyle w:val="Hyperlink"/>
          </w:rPr>
          <w:t>filter bubble</w:t>
        </w:r>
      </w:hyperlink>
      <w:r w:rsidR="00B3049F">
        <w:t>” and “</w:t>
      </w:r>
      <w:hyperlink r:id="rId14" w:history="1">
        <w:r w:rsidR="00B3049F" w:rsidRPr="000F4573">
          <w:rPr>
            <w:rStyle w:val="Hyperlink"/>
          </w:rPr>
          <w:t>echo chamber</w:t>
        </w:r>
      </w:hyperlink>
      <w:r w:rsidR="00B3049F">
        <w:t xml:space="preserve">” </w:t>
      </w:r>
      <w:r w:rsidR="00A914D7">
        <w:t>– applied more and more often to social platforms like Facebook and Twitter</w:t>
      </w:r>
      <w:r w:rsidR="0035576F">
        <w:t xml:space="preserve">, now – can also be associated with </w:t>
      </w:r>
      <w:r w:rsidR="00D16581">
        <w:t xml:space="preserve">music streaming services like Spotify, who’s “playlistification” of </w:t>
      </w:r>
      <w:r w:rsidR="005D32C9">
        <w:t>content has had a number of alarming effects on American culture.</w:t>
      </w:r>
    </w:p>
    <w:p w14:paraId="05BF04F0" w14:textId="38438559" w:rsidR="00ED3F69" w:rsidRDefault="00ED3F69" w:rsidP="003C281A">
      <w:pPr>
        <w:jc w:val="center"/>
      </w:pPr>
      <w:r>
        <w:rPr>
          <w:noProof/>
        </w:rPr>
        <w:drawing>
          <wp:inline distT="0" distB="0" distL="0" distR="0" wp14:anchorId="115F6F31" wp14:editId="3F824079">
            <wp:extent cx="6583680" cy="3703320"/>
            <wp:effectExtent l="0" t="0" r="762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83680" cy="3703320"/>
                    </a:xfrm>
                    <a:prstGeom prst="rect">
                      <a:avLst/>
                    </a:prstGeom>
                  </pic:spPr>
                </pic:pic>
              </a:graphicData>
            </a:graphic>
          </wp:inline>
        </w:drawing>
      </w:r>
    </w:p>
    <w:p w14:paraId="16469DE1" w14:textId="6E05060D" w:rsidR="005D32C9" w:rsidRDefault="00FF2B91" w:rsidP="00F12C67">
      <w:r>
        <w:t xml:space="preserve">In 2018, </w:t>
      </w:r>
      <w:r w:rsidR="005D11F3">
        <w:rPr>
          <w:i/>
          <w:iCs/>
        </w:rPr>
        <w:t>The Baffler</w:t>
      </w:r>
      <w:r w:rsidR="005D11F3">
        <w:t xml:space="preserve">’s Liz Pelly </w:t>
      </w:r>
      <w:r w:rsidR="00524C2E">
        <w:t>explored</w:t>
      </w:r>
      <w:r w:rsidR="00B043B9">
        <w:t xml:space="preserve"> Spotify playlists’ gender bias in “</w:t>
      </w:r>
      <w:hyperlink r:id="rId16" w:history="1">
        <w:r w:rsidR="00B043B9" w:rsidRPr="00B043B9">
          <w:rPr>
            <w:rStyle w:val="Hyperlink"/>
          </w:rPr>
          <w:t>Discover Weekly</w:t>
        </w:r>
      </w:hyperlink>
      <w:r w:rsidR="00CE3BDF">
        <w:t>:</w:t>
      </w:r>
      <w:r w:rsidR="00B043B9">
        <w:t xml:space="preserve">” </w:t>
      </w:r>
    </w:p>
    <w:p w14:paraId="3DDE081A" w14:textId="041D4E5C" w:rsidR="00CE3BDF" w:rsidRPr="005D11F3" w:rsidRDefault="00CE3BDF" w:rsidP="00CE3BDF">
      <w:pPr>
        <w:pStyle w:val="Quote"/>
      </w:pPr>
      <w:r>
        <w:t xml:space="preserve">On Today’s Top Hits, I found that over the course of one month, 64.5 percent of the tracks were by men as the lead artist, with 20 percent by women and 15.5 percent relying on collaborations between men and women artists. When all features were taken into </w:t>
      </w:r>
      <w:r>
        <w:lastRenderedPageBreak/>
        <w:t xml:space="preserve">consideration, </w:t>
      </w:r>
      <w:proofErr w:type="gramStart"/>
      <w:r>
        <w:t>I found that 85.5 percent of tracks</w:t>
      </w:r>
      <w:proofErr w:type="gramEnd"/>
      <w:r>
        <w:t xml:space="preserve"> included men artists, while only 45.5 percent included women. This was one of the highest percentages of women artists out of all the playlists I examined.</w:t>
      </w:r>
    </w:p>
    <w:p w14:paraId="51C62246" w14:textId="7DF3DD35" w:rsidR="00CE3BDF" w:rsidRDefault="00F15086" w:rsidP="00CE3BDF">
      <w:r>
        <w:t>She also quotes a LinkedIn post by “</w:t>
      </w:r>
      <w:r w:rsidRPr="00F15086">
        <w:t>Jerry Daykin, the Head of Media Partnerships at Diageo</w:t>
      </w:r>
      <w:r w:rsidR="00362BFE">
        <w:t>,” in which he observes, “</w:t>
      </w:r>
      <w:r w:rsidR="00362BFE" w:rsidRPr="00362BFE">
        <w:t>The most popular tracks on Spotify get featured in more playlists and become even more popular as a result</w:t>
      </w:r>
      <w:r w:rsidR="00362BFE">
        <w:t xml:space="preserve">.” </w:t>
      </w:r>
      <w:r w:rsidR="005D42A4">
        <w:t>In January of the same year</w:t>
      </w:r>
      <w:r w:rsidR="00522B80">
        <w:t xml:space="preserve">, </w:t>
      </w:r>
      <w:r w:rsidR="005D42A4">
        <w:t xml:space="preserve">the </w:t>
      </w:r>
      <w:r w:rsidR="00522B80">
        <w:t xml:space="preserve">online music magazine </w:t>
      </w:r>
      <w:r w:rsidR="00522B80">
        <w:rPr>
          <w:i/>
          <w:iCs/>
        </w:rPr>
        <w:t>Pitchfork</w:t>
      </w:r>
      <w:r w:rsidR="00522B80">
        <w:t xml:space="preserve"> published an op-ed by musician </w:t>
      </w:r>
      <w:r w:rsidR="005D42A4" w:rsidRPr="005D42A4">
        <w:t>Damon Krukowski</w:t>
      </w:r>
      <w:r w:rsidR="005D42A4">
        <w:t xml:space="preserve"> entitled </w:t>
      </w:r>
      <w:r w:rsidR="00E4055C">
        <w:t>“</w:t>
      </w:r>
      <w:hyperlink r:id="rId17" w:history="1">
        <w:r w:rsidR="00E4055C" w:rsidRPr="00340CE7">
          <w:rPr>
            <w:rStyle w:val="Hyperlink"/>
          </w:rPr>
          <w:t>How to Be a Responsible Music Fan in the Age of Streaming</w:t>
        </w:r>
      </w:hyperlink>
      <w:r w:rsidR="00E4055C">
        <w:t>,” which provide</w:t>
      </w:r>
      <w:r w:rsidR="006E3BF9">
        <w:t xml:space="preserve">d concrete statistics on </w:t>
      </w:r>
      <w:r w:rsidR="00BD01AD">
        <w:t>this phenomenon</w:t>
      </w:r>
      <w:r w:rsidR="00D826C2">
        <w:t xml:space="preserve"> (emphasis mine</w:t>
      </w:r>
      <w:r w:rsidR="006E3BF9">
        <w:t>:</w:t>
      </w:r>
      <w:r w:rsidR="00D826C2">
        <w:t>)</w:t>
      </w:r>
    </w:p>
    <w:p w14:paraId="476D0BF3" w14:textId="2F35980E" w:rsidR="00D826C2" w:rsidRDefault="00D826C2" w:rsidP="00D826C2">
      <w:pPr>
        <w:pStyle w:val="Quote"/>
      </w:pPr>
      <w:r w:rsidRPr="00D826C2">
        <w:t>According to the data trackers at </w:t>
      </w:r>
      <w:proofErr w:type="spellStart"/>
      <w:r w:rsidRPr="00D826C2">
        <w:fldChar w:fldCharType="begin"/>
      </w:r>
      <w:r w:rsidRPr="00D826C2">
        <w:instrText xml:space="preserve"> HYPERLINK "http://www.buzzanglemusic.com/" \t "_blank" </w:instrText>
      </w:r>
      <w:r w:rsidRPr="00D826C2">
        <w:fldChar w:fldCharType="separate"/>
      </w:r>
      <w:r w:rsidRPr="00D826C2">
        <w:rPr>
          <w:rStyle w:val="Hyperlink"/>
        </w:rPr>
        <w:t>BuzzAngle</w:t>
      </w:r>
      <w:proofErr w:type="spellEnd"/>
      <w:r w:rsidRPr="00D826C2">
        <w:rPr>
          <w:rStyle w:val="Hyperlink"/>
        </w:rPr>
        <w:t xml:space="preserve"> Music</w:t>
      </w:r>
      <w:r w:rsidRPr="00D826C2">
        <w:fldChar w:fldCharType="end"/>
      </w:r>
      <w:r w:rsidRPr="00D826C2">
        <w:t xml:space="preserve">, more than </w:t>
      </w:r>
      <w:r w:rsidRPr="00D826C2">
        <w:rPr>
          <w:b/>
          <w:bCs/>
        </w:rPr>
        <w:t>99 percent of audio streaming is of the top 10 percent most-streamed tracks</w:t>
      </w:r>
      <w:r w:rsidRPr="00D826C2">
        <w:t xml:space="preserve">. Which means </w:t>
      </w:r>
      <w:r w:rsidRPr="00D826C2">
        <w:rPr>
          <w:b/>
          <w:bCs/>
        </w:rPr>
        <w:t>less than 1 percent of streams account for </w:t>
      </w:r>
      <w:r w:rsidRPr="00D826C2">
        <w:rPr>
          <w:b/>
          <w:bCs/>
          <w:i/>
        </w:rPr>
        <w:t>all other music</w:t>
      </w:r>
      <w:r w:rsidRPr="00D826C2">
        <w:t>.</w:t>
      </w:r>
    </w:p>
    <w:p w14:paraId="6EE92268" w14:textId="77777777" w:rsidR="00C3357C" w:rsidRDefault="004115EF">
      <w:r>
        <w:t>“W</w:t>
      </w:r>
      <w:r w:rsidRPr="004115EF">
        <w:t>hile streaming media is pitched to us as tailored to our taste, or at least to our browsing history,</w:t>
      </w:r>
      <w:r w:rsidR="00D5168B">
        <w:t>” Krukowski goes on to note, “</w:t>
      </w:r>
      <w:r w:rsidRPr="004115EF">
        <w:t>the business of it is in fact closer to one-size-fits-all.</w:t>
      </w:r>
      <w:r>
        <w:t xml:space="preserve">” </w:t>
      </w:r>
      <w:proofErr w:type="gramStart"/>
      <w:r w:rsidR="001F4F72">
        <w:t>Clearly, this</w:t>
      </w:r>
      <w:proofErr w:type="gramEnd"/>
      <w:r w:rsidR="001F4F72">
        <w:t xml:space="preserve"> is an issue, but technically </w:t>
      </w:r>
      <w:r w:rsidR="001F4F72" w:rsidRPr="00D5168B">
        <w:rPr>
          <w:b/>
          <w:bCs/>
        </w:rPr>
        <w:t xml:space="preserve">only insofar as Spotify advertises itself as a means to discover </w:t>
      </w:r>
      <w:r w:rsidR="00B132AD" w:rsidRPr="00D5168B">
        <w:rPr>
          <w:b/>
          <w:bCs/>
        </w:rPr>
        <w:t>new music</w:t>
      </w:r>
      <w:r w:rsidR="00B132AD">
        <w:t xml:space="preserve">, </w:t>
      </w:r>
      <w:r w:rsidR="003E6151">
        <w:t xml:space="preserve">which </w:t>
      </w:r>
      <w:hyperlink r:id="rId18" w:history="1">
        <w:r w:rsidR="003E6151" w:rsidRPr="003E6151">
          <w:rPr>
            <w:rStyle w:val="Hyperlink"/>
          </w:rPr>
          <w:t>it does consistently</w:t>
        </w:r>
      </w:hyperlink>
      <w:r w:rsidR="003E6151">
        <w:t>.</w:t>
      </w:r>
    </w:p>
    <w:p w14:paraId="707C9395" w14:textId="57FBB8B0" w:rsidR="00CD0A7A" w:rsidRDefault="00B908C1">
      <w:r>
        <w:t xml:space="preserve">The company has faced criticism in other areas, most recently </w:t>
      </w:r>
      <w:r w:rsidR="00293905">
        <w:t xml:space="preserve">by </w:t>
      </w:r>
      <w:r w:rsidR="00293905">
        <w:rPr>
          <w:i/>
          <w:iCs/>
        </w:rPr>
        <w:t>The New Yorker</w:t>
      </w:r>
      <w:r w:rsidR="00293905">
        <w:t xml:space="preserve">’s Alex Ross in </w:t>
      </w:r>
      <w:r w:rsidR="00702294">
        <w:t xml:space="preserve">a widely-read </w:t>
      </w:r>
      <w:r w:rsidR="007D2752">
        <w:t xml:space="preserve">review of </w:t>
      </w:r>
      <w:r w:rsidR="005439FB">
        <w:t>“</w:t>
      </w:r>
      <w:hyperlink r:id="rId19" w:history="1">
        <w:r w:rsidR="005439FB" w:rsidRPr="00283678">
          <w:rPr>
            <w:rStyle w:val="Hyperlink"/>
          </w:rPr>
          <w:t>Decomposed: The Political Ecology of Music</w:t>
        </w:r>
      </w:hyperlink>
      <w:r w:rsidR="005439FB">
        <w:t xml:space="preserve">,” a new book by </w:t>
      </w:r>
      <w:r w:rsidR="00745C4E">
        <w:t xml:space="preserve">University of Oslo professor </w:t>
      </w:r>
      <w:r w:rsidR="005439FB">
        <w:t>Kyle Devine,</w:t>
      </w:r>
      <w:r w:rsidR="00702294">
        <w:t xml:space="preserve"> entitled </w:t>
      </w:r>
      <w:r w:rsidR="00293905">
        <w:t>“</w:t>
      </w:r>
      <w:hyperlink r:id="rId20" w:history="1">
        <w:r w:rsidR="00293905" w:rsidRPr="002A37BB">
          <w:rPr>
            <w:rStyle w:val="Hyperlink"/>
          </w:rPr>
          <w:t>The Hidden Costs of Streaming Music</w:t>
        </w:r>
      </w:hyperlink>
      <w:r w:rsidR="00702294">
        <w:t>.</w:t>
      </w:r>
      <w:r w:rsidR="00293905">
        <w:t>”</w:t>
      </w:r>
      <w:r w:rsidR="00C01A17">
        <w:t xml:space="preserve"> Ross first </w:t>
      </w:r>
      <w:r w:rsidR="00827D97">
        <w:t>cites a statement by Spotify CEO Daniel Elk</w:t>
      </w:r>
      <w:r w:rsidR="008A1339">
        <w:t>,</w:t>
      </w:r>
      <w:r w:rsidR="000C14A3">
        <w:t xml:space="preserve"> </w:t>
      </w:r>
      <w:r w:rsidR="000C14A3" w:rsidRPr="000C14A3">
        <w:t>“The artists today that are making it realize that it’s about creating a continuous engagement with their fans</w:t>
      </w:r>
      <w:r w:rsidR="000C14A3">
        <w:t xml:space="preserve">,” arguing the true meaning of his words to be </w:t>
      </w:r>
      <w:r w:rsidR="002C0C62">
        <w:t>“</w:t>
      </w:r>
      <w:r w:rsidR="002C0C62" w:rsidRPr="002C0C62">
        <w:t>to make a living as a musician, you need to claw desperately for attention at every waking hour.</w:t>
      </w:r>
      <w:r w:rsidR="002C0C62">
        <w:t>”</w:t>
      </w:r>
      <w:r w:rsidR="000C14A3">
        <w:t xml:space="preserve"> </w:t>
      </w:r>
      <w:r w:rsidR="000F246B">
        <w:t xml:space="preserve">His most original </w:t>
      </w:r>
      <w:r w:rsidR="00C151D5">
        <w:t>(as in, yet to be considered in the mainstream discourse) argument, though, involves the service’s environmental impact.</w:t>
      </w:r>
      <w:r w:rsidR="009522E5">
        <w:t xml:space="preserve"> He cites Devine’s </w:t>
      </w:r>
      <w:r w:rsidR="00A04FC9">
        <w:t xml:space="preserve">depiction of a profound cultural delusion surrounding the consumption of music, </w:t>
      </w:r>
      <w:r w:rsidR="000140F1">
        <w:t>suggesting that music is “</w:t>
      </w:r>
      <w:r w:rsidR="000140F1" w:rsidRPr="000140F1">
        <w:t>seen as a special pursuit that somehow transcends the conditions of its production.”</w:t>
      </w:r>
    </w:p>
    <w:p w14:paraId="75DCAF13" w14:textId="77777777" w:rsidR="00CD0A7A" w:rsidRDefault="00CD0A7A" w:rsidP="00CD0A7A">
      <w:pPr>
        <w:pStyle w:val="Quote"/>
      </w:pPr>
      <w:r w:rsidRPr="00CD0A7A">
        <w:t>In a chapter on the digital and streaming era, Devine drives home the point that there is no such thing as a nonmaterial way of listening to music: “The so-called cloud is a definitely material and mainly hardwired network of fiber-optic cables, servers, routers, and the like.” This concealment of industrial reality, behind a phantasmagoria of virtuality, is a sleight of hand typical of Big Tech, with its genius for persuading consumers never to wonder how transactions have become so shimmeringly effortless.</w:t>
      </w:r>
    </w:p>
    <w:p w14:paraId="571FBFA6" w14:textId="5FF5FA07" w:rsidR="00A72FED" w:rsidRDefault="00F60229" w:rsidP="00CD0A7A">
      <w:r>
        <w:t xml:space="preserve">Also noteworthy are </w:t>
      </w:r>
      <w:r w:rsidR="00490490">
        <w:t xml:space="preserve">questions of Spotify’s viability as a business, which Ross includes by citing </w:t>
      </w:r>
      <w:hyperlink r:id="rId21" w:history="1">
        <w:r w:rsidR="00490490" w:rsidRPr="004F4329">
          <w:rPr>
            <w:rStyle w:val="Hyperlink"/>
          </w:rPr>
          <w:t xml:space="preserve">a July article in </w:t>
        </w:r>
        <w:r w:rsidR="00490490" w:rsidRPr="004F4329">
          <w:rPr>
            <w:rStyle w:val="Hyperlink"/>
            <w:i/>
            <w:iCs/>
          </w:rPr>
          <w:t>Barrons</w:t>
        </w:r>
      </w:hyperlink>
      <w:r w:rsidR="001D6F7F">
        <w:t xml:space="preserve"> quoting </w:t>
      </w:r>
      <w:r w:rsidR="00B04072">
        <w:t>Spotify Technology’s second-quarter</w:t>
      </w:r>
      <w:r w:rsidR="004F4329">
        <w:t xml:space="preserve"> earnings</w:t>
      </w:r>
      <w:r w:rsidR="00B04072">
        <w:t xml:space="preserve"> </w:t>
      </w:r>
      <w:r w:rsidR="00D821EA">
        <w:t>report: “</w:t>
      </w:r>
      <w:r w:rsidR="00D821EA" w:rsidRPr="00D821EA">
        <w:t>The streaming music company lost $418 million, or $2.24 per share, versus analysts’ expectations for a 41-cent loss.</w:t>
      </w:r>
      <w:r w:rsidR="00D821EA">
        <w:t>”</w:t>
      </w:r>
      <w:r w:rsidR="009E2ADD">
        <w:t xml:space="preserve"> Spearheading this year’s news conversation surrounding the company, though, w</w:t>
      </w:r>
      <w:r w:rsidR="000D2976">
        <w:t>ere its widespread</w:t>
      </w:r>
      <w:r w:rsidR="003762D8">
        <w:t xml:space="preserve"> </w:t>
      </w:r>
      <w:r w:rsidR="00C8371C">
        <w:t xml:space="preserve">acquisitions in the </w:t>
      </w:r>
      <w:r w:rsidR="000D2976">
        <w:t xml:space="preserve">Podcasting industry, including </w:t>
      </w:r>
      <w:hyperlink r:id="rId22" w:history="1">
        <w:r w:rsidR="000D2976" w:rsidRPr="00CC7B88">
          <w:rPr>
            <w:rStyle w:val="Hyperlink"/>
          </w:rPr>
          <w:t>Anchor</w:t>
        </w:r>
      </w:hyperlink>
      <w:r w:rsidR="00CF4287">
        <w:t xml:space="preserve">, </w:t>
      </w:r>
      <w:hyperlink r:id="rId23" w:history="1">
        <w:r w:rsidR="00CF4287" w:rsidRPr="00CF4287">
          <w:rPr>
            <w:rStyle w:val="Hyperlink"/>
          </w:rPr>
          <w:t>Megaphone</w:t>
        </w:r>
      </w:hyperlink>
      <w:r w:rsidR="00CF4287">
        <w:t>,</w:t>
      </w:r>
      <w:r w:rsidR="00A8284E">
        <w:t xml:space="preserve"> </w:t>
      </w:r>
      <w:hyperlink r:id="rId24" w:history="1">
        <w:r w:rsidR="00A8284E" w:rsidRPr="004E6DF8">
          <w:rPr>
            <w:rStyle w:val="Hyperlink"/>
          </w:rPr>
          <w:t>Gimlet Media</w:t>
        </w:r>
      </w:hyperlink>
      <w:r w:rsidR="004E6DF8">
        <w:t xml:space="preserve">, </w:t>
      </w:r>
      <w:r w:rsidR="00843A81">
        <w:t xml:space="preserve">and – </w:t>
      </w:r>
      <w:hyperlink r:id="rId25" w:history="1">
        <w:r w:rsidR="00843A81" w:rsidRPr="00190E63">
          <w:rPr>
            <w:rStyle w:val="Hyperlink"/>
          </w:rPr>
          <w:t>most controversially</w:t>
        </w:r>
      </w:hyperlink>
      <w:r w:rsidR="00843A81">
        <w:t xml:space="preserve"> </w:t>
      </w:r>
      <w:r w:rsidR="00160C6D">
        <w:t>–</w:t>
      </w:r>
      <w:r w:rsidR="00843A81">
        <w:t xml:space="preserve"> </w:t>
      </w:r>
      <w:r w:rsidR="00160C6D">
        <w:t>the exclusive rights to the most listened</w:t>
      </w:r>
      <w:r w:rsidR="00190E63">
        <w:t>-</w:t>
      </w:r>
      <w:r w:rsidR="00160C6D">
        <w:t xml:space="preserve">to property in the medium, </w:t>
      </w:r>
      <w:hyperlink r:id="rId26" w:history="1">
        <w:r w:rsidR="00160C6D" w:rsidRPr="00190E63">
          <w:rPr>
            <w:rStyle w:val="Hyperlink"/>
            <w:i/>
            <w:iCs/>
          </w:rPr>
          <w:t>The Joe Rogan Experience</w:t>
        </w:r>
      </w:hyperlink>
      <w:r w:rsidR="00160C6D">
        <w:t>.</w:t>
      </w:r>
      <w:r w:rsidR="00FE33E1">
        <w:t xml:space="preserve"> Though details of t</w:t>
      </w:r>
      <w:r w:rsidR="006E6AC7">
        <w:t>heir implications are beyond the scope of this essay, it is reasonable to assume its concerns – if not its proposed solutions – should apply to the future of podcasting as well.</w:t>
      </w:r>
    </w:p>
    <w:p w14:paraId="5F49F687" w14:textId="341E5602" w:rsidR="00A72FED" w:rsidRDefault="00A72FED" w:rsidP="00A72FED">
      <w:pPr>
        <w:pStyle w:val="Heading2"/>
      </w:pPr>
      <w:r>
        <w:t>Responsible Curation</w:t>
      </w:r>
    </w:p>
    <w:p w14:paraId="2F1D99FC" w14:textId="77777777" w:rsidR="00D41957" w:rsidRDefault="005E78B6" w:rsidP="00A72FED">
      <w:r>
        <w:t xml:space="preserve">For solutions to address </w:t>
      </w:r>
      <w:r w:rsidR="00C07B5F">
        <w:t xml:space="preserve">Spotify’s overwhelming skew toward </w:t>
      </w:r>
      <w:r w:rsidR="00252EA3">
        <w:t>rewarding popular music with even more popularity, we can first look within its own history</w:t>
      </w:r>
      <w:r w:rsidR="00E44C12">
        <w:t xml:space="preserve"> to just </w:t>
      </w:r>
      <w:proofErr w:type="gramStart"/>
      <w:r w:rsidR="00E44C12">
        <w:t>a few</w:t>
      </w:r>
      <w:proofErr w:type="gramEnd"/>
      <w:r w:rsidR="00E44C12">
        <w:t xml:space="preserve"> years earlier, when </w:t>
      </w:r>
      <w:r w:rsidR="00783B51">
        <w:t>human curatio</w:t>
      </w:r>
      <w:r w:rsidR="00706D8D">
        <w:t>n was more equally matched in its fight against algorithmic curation</w:t>
      </w:r>
      <w:r w:rsidR="00252EA3">
        <w:t xml:space="preserve">. In 2015, </w:t>
      </w:r>
      <w:r w:rsidR="00E44C12">
        <w:t>the company</w:t>
      </w:r>
      <w:r w:rsidR="00252EA3">
        <w:t xml:space="preserve"> claimed that “</w:t>
      </w:r>
      <w:hyperlink r:id="rId27" w:history="1">
        <w:r w:rsidR="00252EA3" w:rsidRPr="00E2354D">
          <w:rPr>
            <w:rStyle w:val="Hyperlink"/>
          </w:rPr>
          <w:t>Half of Spotify users stream from other users’ playlists at least monthly</w:t>
        </w:r>
      </w:hyperlink>
      <w:r w:rsidR="00252EA3">
        <w:t xml:space="preserve">.” </w:t>
      </w:r>
      <w:r w:rsidR="00252EA3">
        <w:rPr>
          <w:i/>
          <w:iCs/>
        </w:rPr>
        <w:t>Pitchfork</w:t>
      </w:r>
      <w:r w:rsidR="00252EA3">
        <w:t xml:space="preserve">’s Marc Hogan profiled </w:t>
      </w:r>
      <w:proofErr w:type="gramStart"/>
      <w:r w:rsidR="00252EA3">
        <w:t>a number of</w:t>
      </w:r>
      <w:proofErr w:type="gramEnd"/>
      <w:r w:rsidR="00252EA3">
        <w:t xml:space="preserve"> “power users” within the upper percentile in terms of followers and personal playlist popularity.</w:t>
      </w:r>
      <w:r w:rsidR="00921CE2">
        <w:t xml:space="preserve"> Notably, </w:t>
      </w:r>
      <w:r w:rsidR="00655AAE">
        <w:t xml:space="preserve">all of </w:t>
      </w:r>
      <w:r w:rsidR="00B908C1">
        <w:t>his examples</w:t>
      </w:r>
      <w:r w:rsidR="00655AAE">
        <w:t xml:space="preserve"> are male.</w:t>
      </w:r>
      <w:r w:rsidR="000D731D">
        <w:t xml:space="preserve"> </w:t>
      </w:r>
    </w:p>
    <w:p w14:paraId="0AD64E9D" w14:textId="63DCE88F" w:rsidR="00A72FED" w:rsidRPr="0048006A" w:rsidRDefault="000D731D" w:rsidP="00A72FED">
      <w:proofErr w:type="gramStart"/>
      <w:r>
        <w:t>Generally, human</w:t>
      </w:r>
      <w:proofErr w:type="gramEnd"/>
      <w:r>
        <w:t xml:space="preserve"> curation should hypothetically </w:t>
      </w:r>
      <w:r w:rsidR="00BB1068">
        <w:t xml:space="preserve">combat </w:t>
      </w:r>
      <w:r w:rsidR="0096156E">
        <w:t xml:space="preserve">its algorithmic counterpart in </w:t>
      </w:r>
      <w:r w:rsidR="00BC4971">
        <w:t>terms of favoring already commercially successful conte</w:t>
      </w:r>
      <w:r w:rsidR="0020141C">
        <w:t xml:space="preserve">nt, if not </w:t>
      </w:r>
      <w:r w:rsidR="00502FC5">
        <w:t xml:space="preserve">its gender disparity. The industry’s other </w:t>
      </w:r>
      <w:r w:rsidR="00B92AEE">
        <w:t xml:space="preserve">biggest player, Apple Music, has invested heavily </w:t>
      </w:r>
      <w:r w:rsidR="00CC1984">
        <w:t>and successfully in the former.</w:t>
      </w:r>
      <w:r w:rsidR="008202B6">
        <w:t xml:space="preserve"> (Disclosure: I have been an Apple Music subscriber since its launch.) </w:t>
      </w:r>
      <w:r w:rsidR="0048006A">
        <w:rPr>
          <w:i/>
          <w:iCs/>
        </w:rPr>
        <w:t>Fast Company</w:t>
      </w:r>
      <w:r w:rsidR="0048006A">
        <w:t xml:space="preserve"> addressed this contrast in a 2018 </w:t>
      </w:r>
      <w:r w:rsidR="00CA625F">
        <w:t>long read entitled “</w:t>
      </w:r>
      <w:hyperlink r:id="rId28" w:history="1">
        <w:r w:rsidR="00CA625F" w:rsidRPr="00CA625F">
          <w:rPr>
            <w:rStyle w:val="Hyperlink"/>
          </w:rPr>
          <w:t>Spotify’s $30 billion playlist for global domination</w:t>
        </w:r>
      </w:hyperlink>
      <w:r w:rsidR="00CA625F">
        <w:t>:”</w:t>
      </w:r>
    </w:p>
    <w:p w14:paraId="49D766D4" w14:textId="28BFA2AD" w:rsidR="00367470" w:rsidRDefault="00367470" w:rsidP="00CA625F">
      <w:pPr>
        <w:pStyle w:val="Quote"/>
      </w:pPr>
      <w:r w:rsidRPr="00367470">
        <w:t xml:space="preserve">Cook’s words embody Apple’s longstanding critique of Spotify, which is that its algorithms are eroding music’s spiritual role in our lives. Cook </w:t>
      </w:r>
      <w:proofErr w:type="gramStart"/>
      <w:r w:rsidRPr="00367470">
        <w:t>doesn’t</w:t>
      </w:r>
      <w:proofErr w:type="gramEnd"/>
      <w:r w:rsidRPr="00367470">
        <w:t xml:space="preserve"> mention Spotify by name but says, “We worry about the humanity being drained out of music, about it becoming a bits-and-bytes kind of world instead of the art and craft.”</w:t>
      </w:r>
    </w:p>
    <w:p w14:paraId="5AD09D17" w14:textId="764710AC" w:rsidR="00CA625F" w:rsidRDefault="000A4729" w:rsidP="00CA625F">
      <w:r>
        <w:t>Then again, the same article also quotes Tim Cook</w:t>
      </w:r>
      <w:r w:rsidR="00B31893">
        <w:t xml:space="preserve"> – the CEO of the most valuable company in the history of the world – as insisting </w:t>
      </w:r>
      <w:commentRangeStart w:id="0"/>
      <w:r w:rsidR="00B31893">
        <w:t>“We’re not in it for the money.”</w:t>
      </w:r>
      <w:commentRangeEnd w:id="0"/>
      <w:r w:rsidR="00A57A06">
        <w:rPr>
          <w:rStyle w:val="CommentReference"/>
        </w:rPr>
        <w:commentReference w:id="0"/>
      </w:r>
      <w:r w:rsidR="00ED4DF5">
        <w:t xml:space="preserve"> </w:t>
      </w:r>
      <w:r w:rsidR="008F654F">
        <w:t>In turn, Daniel Elk is quoted</w:t>
      </w:r>
      <w:r w:rsidR="00C8177B">
        <w:t>,</w:t>
      </w:r>
      <w:r w:rsidR="008F654F">
        <w:t xml:space="preserve"> </w:t>
      </w:r>
      <w:r w:rsidR="00316A9C">
        <w:t xml:space="preserve">saying </w:t>
      </w:r>
      <w:r w:rsidR="004979F0" w:rsidRPr="004979F0">
        <w:t>“Music is everything we do all day, all night, and that clarity is the difference between the average and the really, really good</w:t>
      </w:r>
      <w:r w:rsidR="004979F0">
        <w:t>,</w:t>
      </w:r>
      <w:r w:rsidR="004979F0" w:rsidRPr="004979F0">
        <w:t>”</w:t>
      </w:r>
      <w:r w:rsidR="004979F0">
        <w:t xml:space="preserve"> though what exactly he is quantifying</w:t>
      </w:r>
      <w:r w:rsidR="00017C82">
        <w:t xml:space="preserve"> as “really, really good” is not entirely clear. </w:t>
      </w:r>
      <w:r w:rsidR="003C3F51">
        <w:t xml:space="preserve">In context, </w:t>
      </w:r>
      <w:r w:rsidR="00F43717">
        <w:t xml:space="preserve">the words of both leaders seem untrustworthy – vague, at best. </w:t>
      </w:r>
    </w:p>
    <w:p w14:paraId="7263C902" w14:textId="6D9B1AC9" w:rsidR="000E6927" w:rsidRDefault="00D140C5" w:rsidP="00D140C5">
      <w:pPr>
        <w:jc w:val="center"/>
      </w:pPr>
      <w:r>
        <w:rPr>
          <w:noProof/>
        </w:rPr>
        <w:drawing>
          <wp:inline distT="0" distB="0" distL="0" distR="0" wp14:anchorId="250D1B18" wp14:editId="2209D0C7">
            <wp:extent cx="4572000" cy="3429000"/>
            <wp:effectExtent l="0" t="0" r="0" b="0"/>
            <wp:docPr id="1" name="Video 1" descr="MTF Podcast 76: Ethan Diamond - Bandcamp">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deo 1" descr="MTF Podcast 76: Ethan Diamond - Bandcamp">
                      <a:hlinkClick r:id="rId33"/>
                    </pic:cNvPr>
                    <pic:cNvPicPr/>
                  </pic:nvPicPr>
                  <pic:blipFill>
                    <a:blip r:embed="rId34">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59&quot; height=&quot;344&quot; src=&quot;https://www.youtube.com/embed/At_K4FVY198?feature=oembed&quot; frameborder=&quot;0&quot; allow=&quot;accelerometer; autoplay; clipboard-write; encrypted-media; gyroscope; picture-in-picture&quot; allowfullscreen=&quot;&quot; sandbox=&quot;allow-scripts allow-same-origin&quot;&gt;&lt;/iframe&gt;" h="344" w="459"/>
                        </a:ext>
                      </a:extLst>
                    </a:blip>
                    <a:stretch>
                      <a:fillRect/>
                    </a:stretch>
                  </pic:blipFill>
                  <pic:spPr>
                    <a:xfrm>
                      <a:off x="0" y="0"/>
                      <a:ext cx="4572000" cy="3429000"/>
                    </a:xfrm>
                    <a:prstGeom prst="rect">
                      <a:avLst/>
                    </a:prstGeom>
                  </pic:spPr>
                </pic:pic>
              </a:graphicData>
            </a:graphic>
          </wp:inline>
        </w:drawing>
      </w:r>
    </w:p>
    <w:p w14:paraId="725F8F92" w14:textId="22EDA378" w:rsidR="00D140C5" w:rsidRDefault="00D140C5" w:rsidP="00D140C5">
      <w:r>
        <w:t xml:space="preserve">In tremendous and </w:t>
      </w:r>
      <w:r w:rsidR="00D01126">
        <w:t xml:space="preserve">relevant contrast to the voices of these CEOs is that of Ethan Diamond, </w:t>
      </w:r>
      <w:proofErr w:type="gramStart"/>
      <w:r w:rsidR="0063277E">
        <w:t>CEO</w:t>
      </w:r>
      <w:proofErr w:type="gramEnd"/>
      <w:r w:rsidR="0063277E">
        <w:t xml:space="preserve"> and co-founder of Bandcamp, a music streaming service unlike any other. </w:t>
      </w:r>
      <w:r w:rsidR="001B6D4D">
        <w:t xml:space="preserve">In </w:t>
      </w:r>
      <w:hyperlink r:id="rId35" w:history="1">
        <w:r w:rsidR="001B6D4D" w:rsidRPr="00D313D8">
          <w:rPr>
            <w:rStyle w:val="Hyperlink"/>
          </w:rPr>
          <w:t xml:space="preserve">an interview </w:t>
        </w:r>
        <w:r w:rsidR="00896C16" w:rsidRPr="00D313D8">
          <w:rPr>
            <w:rStyle w:val="Hyperlink"/>
          </w:rPr>
          <w:t>with Music Tech Fest director Andrew Dubber this May</w:t>
        </w:r>
      </w:hyperlink>
      <w:r w:rsidR="00896C16">
        <w:t xml:space="preserve">, </w:t>
      </w:r>
      <w:r w:rsidR="00293DE6">
        <w:t xml:space="preserve">Diamond exemplifies an entirely different mentality </w:t>
      </w:r>
      <w:r w:rsidR="00D313D8">
        <w:t xml:space="preserve">in running a for-profit service for </w:t>
      </w:r>
      <w:r w:rsidR="009751AB">
        <w:t>independent music artists</w:t>
      </w:r>
      <w:r w:rsidR="00D313D8">
        <w:t>.</w:t>
      </w:r>
      <w:r w:rsidR="00FF1736">
        <w:t xml:space="preserve"> </w:t>
      </w:r>
    </w:p>
    <w:p w14:paraId="43935349" w14:textId="11A4F270" w:rsidR="00FF1736" w:rsidRDefault="0064569C" w:rsidP="00D140C5">
      <w:r>
        <w:t>In 2007, Diamond and former colleague</w:t>
      </w:r>
      <w:r w:rsidR="00EB5044">
        <w:t xml:space="preserve">s </w:t>
      </w:r>
      <w:r>
        <w:t xml:space="preserve">Shawn Grunberger, </w:t>
      </w:r>
      <w:r w:rsidR="00EB5044">
        <w:t xml:space="preserve">Joe Holt, and Neal Tucker </w:t>
      </w:r>
      <w:r>
        <w:t xml:space="preserve">set out to build </w:t>
      </w:r>
      <w:r w:rsidR="009D6164">
        <w:t xml:space="preserve">the equivalent of blogging services like Blogger, WordPress, </w:t>
      </w:r>
      <w:proofErr w:type="spellStart"/>
      <w:r w:rsidR="009D6164">
        <w:t>MovableType</w:t>
      </w:r>
      <w:proofErr w:type="spellEnd"/>
      <w:r w:rsidR="009D6164">
        <w:t xml:space="preserve">, </w:t>
      </w:r>
      <w:proofErr w:type="gramStart"/>
      <w:r w:rsidR="009D6164">
        <w:t>etc.</w:t>
      </w:r>
      <w:proofErr w:type="gramEnd"/>
      <w:r w:rsidR="009D6164">
        <w:t xml:space="preserve"> </w:t>
      </w:r>
      <w:r w:rsidR="00DC228E">
        <w:t>for musicians</w:t>
      </w:r>
      <w:r w:rsidR="00A06265">
        <w:t xml:space="preserve">. As Holt </w:t>
      </w:r>
      <w:r w:rsidR="0076409B">
        <w:t>bemoaned</w:t>
      </w:r>
      <w:r w:rsidR="0076409B">
        <w:t xml:space="preserve"> </w:t>
      </w:r>
      <w:r w:rsidR="00A06265">
        <w:t xml:space="preserve">in </w:t>
      </w:r>
      <w:hyperlink r:id="rId36" w:history="1">
        <w:r w:rsidR="00A06265" w:rsidRPr="001A5083">
          <w:rPr>
            <w:rStyle w:val="Hyperlink"/>
          </w:rPr>
          <w:t xml:space="preserve">a 2008 interview with </w:t>
        </w:r>
        <w:r w:rsidR="00A06265" w:rsidRPr="001A5083">
          <w:rPr>
            <w:rStyle w:val="Hyperlink"/>
            <w:i/>
            <w:iCs/>
          </w:rPr>
          <w:t>The HTML Times</w:t>
        </w:r>
      </w:hyperlink>
      <w:r w:rsidR="00A06265">
        <w:t xml:space="preserve">, </w:t>
      </w:r>
      <w:r w:rsidR="001A5083">
        <w:t xml:space="preserve">creating an online presence for one’s music had long been </w:t>
      </w:r>
      <w:commentRangeStart w:id="1"/>
      <w:r w:rsidR="001A5083">
        <w:t>“a pain in the ass:”</w:t>
      </w:r>
      <w:commentRangeEnd w:id="1"/>
      <w:r w:rsidR="00C80C90">
        <w:rPr>
          <w:rStyle w:val="CommentReference"/>
        </w:rPr>
        <w:commentReference w:id="1"/>
      </w:r>
    </w:p>
    <w:p w14:paraId="71D3EEC8" w14:textId="3FEC493C" w:rsidR="001A5083" w:rsidRDefault="001A5083" w:rsidP="001A5083">
      <w:pPr>
        <w:pStyle w:val="Quote"/>
      </w:pPr>
      <w:r w:rsidRPr="001A5083">
        <w:t xml:space="preserve">“You need to find a place to host it, you’ve </w:t>
      </w:r>
      <w:proofErr w:type="spellStart"/>
      <w:r w:rsidRPr="001A5083">
        <w:t>gotta</w:t>
      </w:r>
      <w:proofErr w:type="spellEnd"/>
      <w:r w:rsidRPr="001A5083">
        <w:t xml:space="preserve"> get the metadata right, it’s </w:t>
      </w:r>
      <w:proofErr w:type="gramStart"/>
      <w:r w:rsidRPr="001A5083">
        <w:t>just hard</w:t>
      </w:r>
      <w:proofErr w:type="gramEnd"/>
      <w:r w:rsidRPr="001A5083">
        <w:t xml:space="preserve">. </w:t>
      </w:r>
      <w:proofErr w:type="gramStart"/>
      <w:r w:rsidRPr="001A5083">
        <w:t>So</w:t>
      </w:r>
      <w:proofErr w:type="gramEnd"/>
      <w:r w:rsidRPr="001A5083">
        <w:t xml:space="preserve"> we just decided we would do that hard part for musicians so that they didn’t have to be so nerdy.”</w:t>
      </w:r>
    </w:p>
    <w:p w14:paraId="66C246C1" w14:textId="390BEDB8" w:rsidR="00F13360" w:rsidRDefault="008F0164" w:rsidP="00F13360">
      <w:r>
        <w:t xml:space="preserve">From its very origin, the team designed Bandcamp to </w:t>
      </w:r>
      <w:r w:rsidR="00547F42">
        <w:t xml:space="preserve">make the process of publishing one’s music as easy as possible. In </w:t>
      </w:r>
      <w:hyperlink r:id="rId37" w:history="1">
        <w:r w:rsidR="00547F42" w:rsidRPr="00E74966">
          <w:rPr>
            <w:rStyle w:val="Hyperlink"/>
          </w:rPr>
          <w:t>the first post on the company’s bl</w:t>
        </w:r>
        <w:r w:rsidR="00B01B07" w:rsidRPr="00E74966">
          <w:rPr>
            <w:rStyle w:val="Hyperlink"/>
          </w:rPr>
          <w:t>og from September, 2008</w:t>
        </w:r>
      </w:hyperlink>
      <w:r w:rsidR="00B01B07">
        <w:t xml:space="preserve">, Diamond details the </w:t>
      </w:r>
      <w:r w:rsidR="00E74966">
        <w:t>results of their engineering:</w:t>
      </w:r>
    </w:p>
    <w:p w14:paraId="19AB8DDA" w14:textId="08E40FD6" w:rsidR="00E74966" w:rsidRDefault="00E74966" w:rsidP="00E74966">
      <w:pPr>
        <w:pStyle w:val="Quote"/>
      </w:pPr>
      <w:r w:rsidRPr="00E74966">
        <w:t xml:space="preserve">We keep your music streaming and downloading quickly and reliably, whether </w:t>
      </w:r>
      <w:proofErr w:type="gramStart"/>
      <w:r w:rsidRPr="00E74966">
        <w:t>it’s</w:t>
      </w:r>
      <w:proofErr w:type="gramEnd"/>
      <w:r w:rsidRPr="00E74966">
        <w:t xml:space="preserve"> 3am on a Sunday, or the hour your new record drops and Pitchfork gives it a scathingly positive review. We make your tracks available in every format under the sun, so the audiophilic </w:t>
      </w:r>
      <w:proofErr w:type="spellStart"/>
      <w:r w:rsidRPr="00E74966">
        <w:t>nerderati</w:t>
      </w:r>
      <w:proofErr w:type="spellEnd"/>
      <w:r w:rsidRPr="00E74966">
        <w:t xml:space="preserve"> can have their FLAC and eat mp3 v2. We adorn your songs with all the right metadata, so they sail into iTunes with artwork, album, </w:t>
      </w:r>
      <w:proofErr w:type="gramStart"/>
      <w:r w:rsidRPr="00E74966">
        <w:t>band</w:t>
      </w:r>
      <w:proofErr w:type="gramEnd"/>
      <w:r w:rsidRPr="00E74966">
        <w:t xml:space="preserve"> and track names intact. We mutter the various incantations necessary to keep your site top-ranked in Google, so when your fans search for your hits, they find your music long before they find bonkersforlyrics.com or </w:t>
      </w:r>
      <w:proofErr w:type="spellStart"/>
      <w:r w:rsidRPr="00E74966">
        <w:t>iMyFace</w:t>
      </w:r>
      <w:proofErr w:type="spellEnd"/>
      <w:r w:rsidRPr="00E74966">
        <w:t xml:space="preserve">. We give your fans </w:t>
      </w:r>
      <w:proofErr w:type="gramStart"/>
      <w:r w:rsidRPr="00E74966">
        <w:t>easy ways</w:t>
      </w:r>
      <w:proofErr w:type="gramEnd"/>
      <w:r w:rsidRPr="00E74966">
        <w:t xml:space="preserve"> to share your music with their friends, and we give you gorgeous tools that reveal exactly how your music is spreading, so you can fan the fire.</w:t>
      </w:r>
    </w:p>
    <w:p w14:paraId="30403CA4" w14:textId="6D9009DE" w:rsidR="00FE4A56" w:rsidRDefault="00771A49" w:rsidP="00FE4A56">
      <w:r>
        <w:t xml:space="preserve">In the years since, </w:t>
      </w:r>
      <w:r w:rsidR="001715BF">
        <w:t xml:space="preserve">Bandcamp has demonstrated </w:t>
      </w:r>
      <w:proofErr w:type="gramStart"/>
      <w:r w:rsidR="001715BF">
        <w:t>time and time again</w:t>
      </w:r>
      <w:proofErr w:type="gramEnd"/>
      <w:r w:rsidR="00945228">
        <w:t xml:space="preserve"> the sincerity in its </w:t>
      </w:r>
      <w:r w:rsidR="00B40CF1">
        <w:t xml:space="preserve">commitment to artists through programs like </w:t>
      </w:r>
      <w:r w:rsidR="00961477">
        <w:t>“Bandcamp Fridays</w:t>
      </w:r>
      <w:r w:rsidR="009A57C0">
        <w:t xml:space="preserve">,” when the service waives its cut of </w:t>
      </w:r>
      <w:r w:rsidR="00AF3670">
        <w:t>artists’ revenue</w:t>
      </w:r>
      <w:r w:rsidR="007D46BF">
        <w:t xml:space="preserve"> (ten percent on physical releases, fifteen percent of digital</w:t>
      </w:r>
      <w:r w:rsidR="00ED1FBD">
        <w:t>.</w:t>
      </w:r>
      <w:r w:rsidR="007D46BF">
        <w:t>)</w:t>
      </w:r>
      <w:r w:rsidR="00ED1FBD">
        <w:t xml:space="preserve"> </w:t>
      </w:r>
      <w:r w:rsidR="00A57524">
        <w:t xml:space="preserve">In 2017, the company </w:t>
      </w:r>
      <w:hyperlink r:id="rId38" w:history="1">
        <w:r w:rsidR="00A57524" w:rsidRPr="000A15C1">
          <w:rPr>
            <w:rStyle w:val="Hyperlink"/>
          </w:rPr>
          <w:t xml:space="preserve">donated </w:t>
        </w:r>
        <w:r w:rsidR="000A15C1" w:rsidRPr="000A15C1">
          <w:rPr>
            <w:rStyle w:val="Hyperlink"/>
          </w:rPr>
          <w:t>a Friday’s share of proceeds to the Transgender Law Center</w:t>
        </w:r>
      </w:hyperlink>
      <w:r w:rsidR="00DC75BF">
        <w:t xml:space="preserve"> </w:t>
      </w:r>
      <w:r w:rsidR="00C95702">
        <w:t>in response to</w:t>
      </w:r>
      <w:r w:rsidR="00DC75BF">
        <w:t xml:space="preserve"> the Presidential Administration’s proposal to ban trans people from serving in the U.S. military.</w:t>
      </w:r>
      <w:r w:rsidR="003F16DC">
        <w:t xml:space="preserve"> This year, throughout the Coronavirus pandemic, the company has repeatedly </w:t>
      </w:r>
      <w:hyperlink r:id="rId39" w:history="1">
        <w:r w:rsidR="00642EF6" w:rsidRPr="002D738C">
          <w:rPr>
            <w:rStyle w:val="Hyperlink"/>
          </w:rPr>
          <w:t>brought back the program</w:t>
        </w:r>
      </w:hyperlink>
      <w:r w:rsidR="00642EF6">
        <w:t xml:space="preserve"> </w:t>
      </w:r>
      <w:r w:rsidR="00B92BCA">
        <w:t>in recognition of its impact on independent artists</w:t>
      </w:r>
      <w:r w:rsidR="006F7CBA">
        <w:t>, and the resul</w:t>
      </w:r>
      <w:r w:rsidR="00411CCF">
        <w:t>ts have been profound. On March 20</w:t>
      </w:r>
      <w:r w:rsidR="00411CCF" w:rsidRPr="00411CCF">
        <w:rPr>
          <w:vertAlign w:val="superscript"/>
        </w:rPr>
        <w:t>th</w:t>
      </w:r>
      <w:r w:rsidR="00411CCF">
        <w:t xml:space="preserve">, for a specific example, </w:t>
      </w:r>
      <w:r w:rsidR="00D955D3">
        <w:t>$4.3 million worth of purchases was distributed.</w:t>
      </w:r>
    </w:p>
    <w:p w14:paraId="0779C71C" w14:textId="274F21AE" w:rsidR="00466FC4" w:rsidRDefault="00423E0E" w:rsidP="00FE4A56">
      <w:r>
        <w:t xml:space="preserve">Unlike Spotify, Bandcamp </w:t>
      </w:r>
      <w:r>
        <w:rPr>
          <w:i/>
          <w:iCs/>
        </w:rPr>
        <w:t>is</w:t>
      </w:r>
      <w:r>
        <w:t xml:space="preserve"> a profitable company</w:t>
      </w:r>
      <w:r w:rsidR="00D45CBD">
        <w:t xml:space="preserve">, and has been for </w:t>
      </w:r>
      <w:proofErr w:type="gramStart"/>
      <w:r w:rsidR="00D45CBD">
        <w:t>nearly a</w:t>
      </w:r>
      <w:proofErr w:type="gramEnd"/>
      <w:r w:rsidR="00D45CBD">
        <w:t xml:space="preserve"> decade</w:t>
      </w:r>
      <w:r w:rsidR="005D39B8">
        <w:t>. In Dubber’s interview, Diamond explains their financial origins:</w:t>
      </w:r>
    </w:p>
    <w:p w14:paraId="3BE2548A" w14:textId="23B14AFF" w:rsidR="005D39B8" w:rsidRDefault="00533E30" w:rsidP="00533E30">
      <w:pPr>
        <w:pStyle w:val="Quote"/>
      </w:pPr>
      <w:r w:rsidRPr="00533E30">
        <w:t xml:space="preserve">In 2007/2008 we took a little bit of VC funding and then </w:t>
      </w:r>
      <w:r w:rsidR="00D45CBD" w:rsidRPr="00533E30">
        <w:t>focused</w:t>
      </w:r>
      <w:r w:rsidRPr="00533E30">
        <w:t xml:space="preserve"> on getting to profitability. </w:t>
      </w:r>
      <w:proofErr w:type="gramStart"/>
      <w:r w:rsidRPr="00533E30">
        <w:t>So</w:t>
      </w:r>
      <w:proofErr w:type="gramEnd"/>
      <w:r w:rsidRPr="00533E30">
        <w:t xml:space="preserve"> we did that and got there in 2012, and that’s helped us maintain the mission, maintain the vision that we’ve had for the company for a long time. </w:t>
      </w:r>
    </w:p>
    <w:p w14:paraId="658219AC" w14:textId="4ABA7C5D" w:rsidR="00533E30" w:rsidRDefault="00B1644A" w:rsidP="00533E30">
      <w:proofErr w:type="gramStart"/>
      <w:r>
        <w:t>Also</w:t>
      </w:r>
      <w:proofErr w:type="gramEnd"/>
      <w:r>
        <w:t xml:space="preserve"> in contrast to Spotify</w:t>
      </w:r>
      <w:r w:rsidR="0097368C">
        <w:t>, Bandcamp explicitly invests</w:t>
      </w:r>
      <w:r w:rsidR="001200D0">
        <w:t xml:space="preserve"> in less popular, fringe content</w:t>
      </w:r>
      <w:r w:rsidR="00A875E8">
        <w:t xml:space="preserve">, through its online publication the </w:t>
      </w:r>
      <w:hyperlink r:id="rId40" w:history="1">
        <w:r w:rsidR="00A875E8" w:rsidRPr="002524D7">
          <w:rPr>
            <w:rStyle w:val="Hyperlink"/>
            <w:i/>
            <w:iCs/>
          </w:rPr>
          <w:t>Bandcamp Daily</w:t>
        </w:r>
      </w:hyperlink>
      <w:r w:rsidR="00A875E8">
        <w:t xml:space="preserve">: </w:t>
      </w:r>
    </w:p>
    <w:p w14:paraId="19C20D67" w14:textId="109863D9" w:rsidR="002524D7" w:rsidRDefault="002524D7" w:rsidP="002524D7">
      <w:pPr>
        <w:pStyle w:val="Quote"/>
      </w:pPr>
      <w:r w:rsidRPr="002524D7">
        <w:t xml:space="preserve">The mission of the Daily, </w:t>
      </w:r>
      <w:proofErr w:type="gramStart"/>
      <w:r w:rsidRPr="002524D7">
        <w:t>it’s</w:t>
      </w:r>
      <w:proofErr w:type="gramEnd"/>
      <w:r w:rsidRPr="002524D7">
        <w:t xml:space="preserve"> our editorial arm, and it’s just to highlight this incredibly diverse world of music that’s on a site where anybody can upload anything. And the result of that is that you have weird subgenres and a lot of music, I think, that </w:t>
      </w:r>
      <w:proofErr w:type="gramStart"/>
      <w:r w:rsidRPr="002524D7">
        <w:t>wouldn’t</w:t>
      </w:r>
      <w:proofErr w:type="gramEnd"/>
      <w:r w:rsidRPr="002524D7">
        <w:t xml:space="preserve"> necessarily be covered anywhere else.</w:t>
      </w:r>
    </w:p>
    <w:p w14:paraId="413B421D" w14:textId="6680B2F8" w:rsidR="002524D7" w:rsidRDefault="00D94C91" w:rsidP="002524D7">
      <w:r>
        <w:t xml:space="preserve">Bandcamp has long demonstrated </w:t>
      </w:r>
      <w:r w:rsidR="00F64D4B">
        <w:t>an anthesis to the business model</w:t>
      </w:r>
      <w:r w:rsidR="00B350E2">
        <w:t>s technology companies have been so criticized for upholding</w:t>
      </w:r>
      <w:r w:rsidR="00EF5C73">
        <w:t xml:space="preserve"> and has done so in relative obscurity from the media. </w:t>
      </w:r>
      <w:r w:rsidR="006B671A">
        <w:t xml:space="preserve">In his interview, </w:t>
      </w:r>
      <w:r w:rsidR="000F1983">
        <w:t>Dubber asks Diamond one of the primary questions prompting the creation of this essay: “</w:t>
      </w:r>
      <w:r w:rsidR="000F1983" w:rsidRPr="000F1983">
        <w:t>how come Bandcamp doesn’t get mentioned in all these press articles about music services?</w:t>
      </w:r>
      <w:r w:rsidR="000F1983">
        <w:t>”</w:t>
      </w:r>
      <w:r w:rsidR="00242E72">
        <w:t xml:space="preserve"> In answer, Diamond offers </w:t>
      </w:r>
      <w:r w:rsidR="00564516">
        <w:t>his own business decisions out of “[his] personal preference:”</w:t>
      </w:r>
    </w:p>
    <w:p w14:paraId="725ED125" w14:textId="687A6C56" w:rsidR="00564516" w:rsidRDefault="00E94DEE" w:rsidP="00E94DEE">
      <w:pPr>
        <w:pStyle w:val="Quote"/>
      </w:pPr>
      <w:r w:rsidRPr="00E94DEE">
        <w:t xml:space="preserve">I like the idea that Bandcamp hangs out in the background and just makes all of this stuff work, and also, hopefully, helps the artist promote themselves, and </w:t>
      </w:r>
      <w:proofErr w:type="gramStart"/>
      <w:r w:rsidRPr="00E94DEE">
        <w:t>it’s</w:t>
      </w:r>
      <w:proofErr w:type="gramEnd"/>
      <w:r w:rsidRPr="00E94DEE">
        <w:t xml:space="preserve"> not about “Bandcamp, Bandcamp, Bandcamp.”</w:t>
      </w:r>
    </w:p>
    <w:p w14:paraId="3B9B0778" w14:textId="294994D9" w:rsidR="00E94DEE" w:rsidRDefault="006364C8" w:rsidP="00E94DEE">
      <w:commentRangeStart w:id="2"/>
      <w:r>
        <w:t xml:space="preserve">Kaitlin Tiffany on </w:t>
      </w:r>
      <w:r w:rsidR="001B7A9C">
        <w:t>media attention.</w:t>
      </w:r>
      <w:commentRangeEnd w:id="2"/>
      <w:r>
        <w:rPr>
          <w:rStyle w:val="CommentReference"/>
        </w:rPr>
        <w:commentReference w:id="2"/>
      </w:r>
      <w:r w:rsidR="001B7A9C">
        <w:t xml:space="preserve"> </w:t>
      </w:r>
    </w:p>
    <w:p w14:paraId="06E00E98" w14:textId="7FF55CDE" w:rsidR="001B7A9C" w:rsidRDefault="00511BBE" w:rsidP="00E94DEE">
      <w:r>
        <w:t xml:space="preserve">As a </w:t>
      </w:r>
      <w:r>
        <w:rPr>
          <w:i/>
          <w:iCs/>
        </w:rPr>
        <w:t>Tastemaking</w:t>
      </w:r>
      <w:r>
        <w:t xml:space="preserve"> enterprise, Bandcamp has combined </w:t>
      </w:r>
      <w:r w:rsidR="00885498">
        <w:t>magazine-style editorial publishing with user-</w:t>
      </w:r>
      <w:r w:rsidR="001E2611">
        <w:t>created content in the form of Collections</w:t>
      </w:r>
      <w:r w:rsidR="00C86521">
        <w:t xml:space="preserve"> – which allow listeners to </w:t>
      </w:r>
      <w:r w:rsidR="00CB7A69">
        <w:t xml:space="preserve">display music </w:t>
      </w:r>
      <w:proofErr w:type="gramStart"/>
      <w:r w:rsidR="00CB7A69">
        <w:t>they’ve</w:t>
      </w:r>
      <w:proofErr w:type="gramEnd"/>
      <w:r w:rsidR="00CB7A69">
        <w:t xml:space="preserve"> purchased on a customizable web page – and </w:t>
      </w:r>
      <w:r w:rsidR="00DC0BB3">
        <w:t>Artist Recommendations</w:t>
      </w:r>
      <w:r w:rsidR="00C36C46">
        <w:t xml:space="preserve">, which extend from a creator’s Collection </w:t>
      </w:r>
      <w:r w:rsidR="00211D12">
        <w:t xml:space="preserve">to those who follow them. This system has demonstrably </w:t>
      </w:r>
      <w:proofErr w:type="gramStart"/>
      <w:r w:rsidR="009D5DF3">
        <w:t>lead</w:t>
      </w:r>
      <w:proofErr w:type="gramEnd"/>
      <w:r w:rsidR="009D5DF3">
        <w:t xml:space="preserve"> to </w:t>
      </w:r>
      <w:r w:rsidR="00F66370">
        <w:t xml:space="preserve">community and </w:t>
      </w:r>
      <w:r w:rsidR="00BB6536">
        <w:t>cultural wellness by genre via responsible commentary and selection from curating creators with authority</w:t>
      </w:r>
      <w:r w:rsidR="00CE0963">
        <w:t xml:space="preserve">, while still profiting </w:t>
      </w:r>
      <w:r w:rsidR="00607BF3">
        <w:t>its parent company tremendously.</w:t>
      </w:r>
      <w:r w:rsidR="00733236">
        <w:t xml:space="preserve"> Bandcamp has grown from four to seventy employees</w:t>
      </w:r>
      <w:r w:rsidR="00730891">
        <w:t xml:space="preserve"> in its 13-year lifespan</w:t>
      </w:r>
      <w:r w:rsidR="00730939">
        <w:t xml:space="preserve">, </w:t>
      </w:r>
      <w:hyperlink r:id="rId41" w:history="1">
        <w:r w:rsidR="00730939" w:rsidRPr="005F6CCC">
          <w:rPr>
            <w:rStyle w:val="Hyperlink"/>
          </w:rPr>
          <w:t xml:space="preserve">while helping artists </w:t>
        </w:r>
        <w:r w:rsidR="004B082F" w:rsidRPr="005F6CCC">
          <w:rPr>
            <w:rStyle w:val="Hyperlink"/>
          </w:rPr>
          <w:t>earn $634 million</w:t>
        </w:r>
      </w:hyperlink>
      <w:r w:rsidR="005123DD">
        <w:t xml:space="preserve"> as of December 2020.</w:t>
      </w:r>
      <w:r w:rsidR="00D00C27">
        <w:t xml:space="preserve"> </w:t>
      </w:r>
      <w:r w:rsidR="00575F37">
        <w:t>In the music industry, it is unquestionably an outlier</w:t>
      </w:r>
      <w:r w:rsidR="00E636A5">
        <w:t xml:space="preserve">. Diamond inadvertently </w:t>
      </w:r>
      <w:proofErr w:type="gramStart"/>
      <w:r w:rsidR="00E636A5">
        <w:t>offers an explanation for</w:t>
      </w:r>
      <w:proofErr w:type="gramEnd"/>
      <w:r w:rsidR="00E636A5">
        <w:t xml:space="preserve"> Bandcamp’s success in response to a question from </w:t>
      </w:r>
      <w:r w:rsidR="00A472C5">
        <w:t xml:space="preserve">Dubber on the </w:t>
      </w:r>
      <w:r w:rsidR="001E457C">
        <w:t>company’s comparatively slow pace in terms of technological features</w:t>
      </w:r>
      <w:r w:rsidR="00F34736">
        <w:t xml:space="preserve"> (emphasis mine</w:t>
      </w:r>
      <w:r w:rsidR="001E457C">
        <w:t>:</w:t>
      </w:r>
      <w:r w:rsidR="00F34736">
        <w:t>)</w:t>
      </w:r>
    </w:p>
    <w:p w14:paraId="7D6826EB" w14:textId="358068A1" w:rsidR="00F34736" w:rsidRDefault="00F34736" w:rsidP="007C4DA3">
      <w:pPr>
        <w:pStyle w:val="Quote"/>
      </w:pPr>
      <w:r>
        <w:t>D</w:t>
      </w:r>
      <w:r w:rsidRPr="00F34736">
        <w:t xml:space="preserve">eciding what to work on next, that has always felt like the easiest part of the job because </w:t>
      </w:r>
      <w:proofErr w:type="gramStart"/>
      <w:r w:rsidRPr="00F34736">
        <w:t>it’s</w:t>
      </w:r>
      <w:proofErr w:type="gramEnd"/>
      <w:r w:rsidRPr="00F34736">
        <w:t xml:space="preserve"> whatever benefits artists the most. Because </w:t>
      </w:r>
      <w:r w:rsidRPr="007C4DA3">
        <w:rPr>
          <w:b/>
          <w:bCs/>
        </w:rPr>
        <w:t>the way Bandcamp makes money is if artists make a lot more money</w:t>
      </w:r>
      <w:r w:rsidRPr="00F34736">
        <w:t xml:space="preserve">, so </w:t>
      </w:r>
      <w:proofErr w:type="gramStart"/>
      <w:r w:rsidRPr="00F34736">
        <w:t>that’s</w:t>
      </w:r>
      <w:proofErr w:type="gramEnd"/>
      <w:r w:rsidRPr="00F34736">
        <w:t xml:space="preserve"> what we try to spend every day doing.</w:t>
      </w:r>
    </w:p>
    <w:p w14:paraId="1A3AAD20" w14:textId="33402092" w:rsidR="007C4DA3" w:rsidRPr="007C4DA3" w:rsidRDefault="00AE6693" w:rsidP="007C4DA3">
      <w:r>
        <w:t xml:space="preserve">The </w:t>
      </w:r>
      <w:r w:rsidR="00A67C7F">
        <w:t xml:space="preserve">solution </w:t>
      </w:r>
      <w:r>
        <w:t xml:space="preserve">to the “debacle” of streaming music, then, </w:t>
      </w:r>
      <w:r w:rsidR="00A67C7F">
        <w:t xml:space="preserve">is not </w:t>
      </w:r>
      <w:r w:rsidR="004D0230">
        <w:t>necessarily charity or socioeconomic revolution. It would seem that all it takes is a sincere</w:t>
      </w:r>
      <w:r w:rsidR="00A81E69">
        <w:t xml:space="preserve"> investment in the real people who </w:t>
      </w:r>
      <w:r w:rsidR="00350FCD">
        <w:t>create music.</w:t>
      </w:r>
    </w:p>
    <w:sectPr w:rsidR="007C4DA3" w:rsidRPr="007C4DA3" w:rsidSect="00CF21E0">
      <w:headerReference w:type="even" r:id="rId42"/>
      <w:headerReference w:type="default" r:id="rId43"/>
      <w:footerReference w:type="default" r:id="rId44"/>
      <w:headerReference w:type="first" r:id="rId45"/>
      <w:footerReference w:type="first" r:id="rId46"/>
      <w:pgSz w:w="12240" w:h="15840"/>
      <w:pgMar w:top="720" w:right="936" w:bottom="720" w:left="936" w:header="245" w:footer="187" w:gutter="0"/>
      <w:pgBorders w:offsetFrom="page">
        <w:top w:val="single" w:sz="4" w:space="14" w:color="FFFDEB"/>
        <w:left w:val="single" w:sz="4" w:space="14" w:color="FFFDEB"/>
        <w:bottom w:val="single" w:sz="4" w:space="14" w:color="FFFDEB"/>
        <w:right w:val="single" w:sz="4" w:space="14" w:color="FFFDEB"/>
      </w:pgBorder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David Blue" w:date="2020-12-06T16:59:00Z" w:initials="DB">
    <w:p w14:paraId="1E4EBA6A" w14:textId="45E7023D" w:rsidR="00A57A06" w:rsidRDefault="00A57A06" w:rsidP="00A57A06">
      <w:pPr>
        <w:pStyle w:val="CommentText"/>
      </w:pPr>
      <w:r>
        <w:rPr>
          <w:rStyle w:val="CommentReference"/>
        </w:rPr>
        <w:annotationRef/>
      </w:r>
      <w:r>
        <w:t>I think my subscription should be free, then! And perhaps the $650 I have spent so far in my 65 months of membership refunded?</w:t>
      </w:r>
    </w:p>
  </w:comment>
  <w:comment w:id="1" w:author="David Blue" w:date="2020-12-06T18:46:00Z" w:initials="DB">
    <w:p w14:paraId="0F8B68B4" w14:textId="6E346618" w:rsidR="00C80C90" w:rsidRDefault="00C80C90" w:rsidP="00C80C90">
      <w:pPr>
        <w:pStyle w:val="CommentText"/>
      </w:pPr>
      <w:r>
        <w:rPr>
          <w:rStyle w:val="CommentReference"/>
        </w:rPr>
        <w:annotationRef/>
      </w:r>
      <w:r>
        <w:t>While Bandcamp set out from the beginning to make it easier for artists to publish music, getting music on Spotify has always been a grueling process.</w:t>
      </w:r>
    </w:p>
  </w:comment>
  <w:comment w:id="2" w:author="David Blue" w:date="2020-12-06T19:21:00Z" w:initials="DB">
    <w:p w14:paraId="38D06222" w14:textId="72F12C9E" w:rsidR="006364C8" w:rsidRDefault="006364C8">
      <w:pPr>
        <w:pStyle w:val="CommentText"/>
      </w:pPr>
      <w:r>
        <w:rPr>
          <w:rStyle w:val="CommentReference"/>
        </w:rPr>
        <w:annotationRef/>
      </w:r>
      <w:r w:rsidR="001B7A9C">
        <w:t>Follow Up (Preview): Kaitlin Tiffany on media attention.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E4EBA6A" w15:done="0"/>
  <w15:commentEx w15:paraId="0F8B68B4" w15:done="0"/>
  <w15:commentEx w15:paraId="38D0622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78C5C" w16cex:dateUtc="2020-12-06T22:59:00Z"/>
  <w16cex:commentExtensible w16cex:durableId="2377A58A" w16cex:dateUtc="2020-12-07T00:46:00Z"/>
  <w16cex:commentExtensible w16cex:durableId="2377ADC3" w16cex:dateUtc="2020-12-07T01:21:00Z" w16cex:intelligentPlaceholder="1"/>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E4EBA6A" w16cid:durableId="23778C5C"/>
  <w16cid:commentId w16cid:paraId="0F8B68B4" w16cid:durableId="2377A58A"/>
  <w16cid:commentId w16cid:paraId="38D06222" w16cid:durableId="2377ADC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50EFD6" w14:textId="77777777" w:rsidR="005A252A" w:rsidRDefault="005A252A" w:rsidP="00983865">
      <w:pPr>
        <w:spacing w:after="0" w:line="240" w:lineRule="auto"/>
      </w:pPr>
      <w:r>
        <w:separator/>
      </w:r>
    </w:p>
  </w:endnote>
  <w:endnote w:type="continuationSeparator" w:id="0">
    <w:p w14:paraId="249E0DA1" w14:textId="77777777" w:rsidR="005A252A" w:rsidRDefault="005A252A" w:rsidP="00983865">
      <w:pPr>
        <w:spacing w:after="0" w:line="240" w:lineRule="auto"/>
      </w:pPr>
      <w:r>
        <w:continuationSeparator/>
      </w:r>
    </w:p>
  </w:endnote>
  <w:endnote w:type="continuationNotice" w:id="1">
    <w:p w14:paraId="1569F2F1" w14:textId="77777777" w:rsidR="005A252A" w:rsidRDefault="005A252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dobe Caslon Pro">
    <w:panose1 w:val="0205050205050A020403"/>
    <w:charset w:val="00"/>
    <w:family w:val="roman"/>
    <w:notTrueType/>
    <w:pitch w:val="variable"/>
    <w:sig w:usb0="00000007" w:usb1="00000001" w:usb2="00000000" w:usb3="00000000" w:csb0="00000093" w:csb1="00000000"/>
  </w:font>
  <w:font w:name="Aktiv Grotesk Black">
    <w:panose1 w:val="020B0904020202020204"/>
    <w:charset w:val="00"/>
    <w:family w:val="swiss"/>
    <w:pitch w:val="variable"/>
    <w:sig w:usb0="A00000EF" w:usb1="5000205B" w:usb2="00000008" w:usb3="00000000" w:csb0="00000093" w:csb1="00000000"/>
  </w:font>
  <w:font w:name="Yu Gothic Light">
    <w:altName w:val="游ゴシック Light"/>
    <w:panose1 w:val="020B0300000000000000"/>
    <w:charset w:val="80"/>
    <w:family w:val="swiss"/>
    <w:pitch w:val="variable"/>
    <w:sig w:usb0="E00002FF" w:usb1="2AC7FDFF" w:usb2="00000016" w:usb3="00000000" w:csb0="0002009F" w:csb1="00000000"/>
  </w:font>
  <w:font w:name="Neue Haas Unica W1G Black">
    <w:panose1 w:val="020B0A04030206020203"/>
    <w:charset w:val="00"/>
    <w:family w:val="swiss"/>
    <w:notTrueType/>
    <w:pitch w:val="variable"/>
    <w:sig w:usb0="A00002AF" w:usb1="00000003" w:usb2="00000000" w:usb3="00000000" w:csb0="0000009F" w:csb1="00000000"/>
  </w:font>
  <w:font w:name="Proxima Nova Medium">
    <w:panose1 w:val="02000506030000020004"/>
    <w:charset w:val="00"/>
    <w:family w:val="modern"/>
    <w:notTrueType/>
    <w:pitch w:val="variable"/>
    <w:sig w:usb0="20000287" w:usb1="00000001" w:usb2="00000000" w:usb3="00000000" w:csb0="0000019F" w:csb1="00000000"/>
  </w:font>
  <w:font w:name="Proxima Nova ExCn Black">
    <w:panose1 w:val="02000506030000020004"/>
    <w:charset w:val="00"/>
    <w:family w:val="modern"/>
    <w:notTrueType/>
    <w:pitch w:val="variable"/>
    <w:sig w:usb0="20000287" w:usb1="00000001" w:usb2="00000000" w:usb3="00000000" w:csb0="0000019F" w:csb1="00000000"/>
  </w:font>
  <w:font w:name="IBM Plex Sans Condensed Light">
    <w:panose1 w:val="020B0406050203000203"/>
    <w:charset w:val="00"/>
    <w:family w:val="swiss"/>
    <w:notTrueType/>
    <w:pitch w:val="variable"/>
    <w:sig w:usb0="A000006F" w:usb1="5000207B" w:usb2="00000000" w:usb3="00000000" w:csb0="00000193" w:csb1="00000000"/>
  </w:font>
  <w:font w:name="Yu Mincho">
    <w:altName w:val="游明朝"/>
    <w:charset w:val="80"/>
    <w:family w:val="roman"/>
    <w:pitch w:val="variable"/>
    <w:sig w:usb0="800002E7" w:usb1="2AC7FCFF" w:usb2="00000012" w:usb3="00000000" w:csb0="0002009F" w:csb1="00000000"/>
  </w:font>
  <w:font w:name="Inconsolata">
    <w:panose1 w:val="00000000000000000000"/>
    <w:charset w:val="00"/>
    <w:family w:val="auto"/>
    <w:pitch w:val="fixed"/>
    <w:sig w:usb0="A00000FF" w:usb1="0000F9EB" w:usb2="00000020" w:usb3="00000000" w:csb0="00000193" w:csb1="00000000"/>
  </w:font>
  <w:font w:name="Proxima Nova Cond">
    <w:panose1 w:val="02000506030000020004"/>
    <w:charset w:val="00"/>
    <w:family w:val="modern"/>
    <w:notTrueType/>
    <w:pitch w:val="variable"/>
    <w:sig w:usb0="20000287" w:usb1="00000001" w:usb2="00000000" w:usb3="00000000" w:csb0="0000019F" w:csb1="00000000"/>
  </w:font>
  <w:font w:name="IBM Plex Mono Light">
    <w:panose1 w:val="020B0409050203000203"/>
    <w:charset w:val="00"/>
    <w:family w:val="modern"/>
    <w:pitch w:val="fixed"/>
    <w:sig w:usb0="A000026F" w:usb1="5000207B" w:usb2="00000000" w:usb3="00000000" w:csb0="00000197" w:csb1="00000000"/>
  </w:font>
  <w:font w:name="IBM Plex Sans Light">
    <w:panose1 w:val="020B0403050203000203"/>
    <w:charset w:val="00"/>
    <w:family w:val="swiss"/>
    <w:notTrueType/>
    <w:pitch w:val="variable"/>
    <w:sig w:usb0="A00002EF" w:usb1="5000203B" w:usb2="00000000" w:usb3="00000000" w:csb0="0000019F" w:csb1="00000000"/>
  </w:font>
  <w:font w:name="Kepler Std Medium Disp">
    <w:panose1 w:val="0204060306070A060204"/>
    <w:charset w:val="00"/>
    <w:family w:val="roman"/>
    <w:notTrueType/>
    <w:pitch w:val="variable"/>
    <w:sig w:usb0="00000003" w:usb1="00000001" w:usb2="00000000" w:usb3="00000000" w:csb0="00000001" w:csb1="00000000"/>
  </w:font>
  <w:font w:name="IBM Plex Mono Text">
    <w:panose1 w:val="020B0509050203000203"/>
    <w:charset w:val="00"/>
    <w:family w:val="modern"/>
    <w:notTrueType/>
    <w:pitch w:val="fixed"/>
    <w:sig w:usb0="A000026F" w:usb1="5000207B" w:usb2="00000000" w:usb3="00000000" w:csb0="00000197" w:csb1="00000000"/>
  </w:font>
  <w:font w:name="FreightSansCndPro Light">
    <w:panose1 w:val="02000506030000020004"/>
    <w:charset w:val="00"/>
    <w:family w:val="modern"/>
    <w:notTrueType/>
    <w:pitch w:val="variable"/>
    <w:sig w:usb0="A00000AF" w:usb1="5000044B" w:usb2="00000000" w:usb3="00000000" w:csb0="00000093" w:csb1="00000000"/>
  </w:font>
  <w:font w:name="Aktiv Grotesk Cd Medium">
    <w:panose1 w:val="020B0606020203020204"/>
    <w:charset w:val="00"/>
    <w:family w:val="swiss"/>
    <w:pitch w:val="variable"/>
    <w:sig w:usb0="A00000EF" w:usb1="5000205B" w:usb2="00000008" w:usb3="00000000" w:csb0="00000093" w:csb1="00000000"/>
  </w:font>
  <w:font w:name="Acumin Pro">
    <w:panose1 w:val="020B0504020202020204"/>
    <w:charset w:val="00"/>
    <w:family w:val="swiss"/>
    <w:notTrueType/>
    <w:pitch w:val="variable"/>
    <w:sig w:usb0="20000007" w:usb1="00000001" w:usb2="00000000" w:usb3="00000000" w:csb0="00000193" w:csb1="00000000"/>
  </w:font>
  <w:font w:name="Segoe UI">
    <w:panose1 w:val="020B0502040204020203"/>
    <w:charset w:val="00"/>
    <w:family w:val="swiss"/>
    <w:pitch w:val="variable"/>
    <w:sig w:usb0="E4002EFF" w:usb1="C000E47F" w:usb2="00000009" w:usb3="00000000" w:csb0="000001FF" w:csb1="00000000"/>
  </w:font>
  <w:font w:name="Proxima Nova">
    <w:panose1 w:val="02000506030000020004"/>
    <w:charset w:val="00"/>
    <w:family w:val="modern"/>
    <w:notTrueType/>
    <w:pitch w:val="variable"/>
    <w:sig w:usb0="20000287" w:usb1="00000001"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E6BC05" w14:textId="77777777" w:rsidR="00852EA3" w:rsidRPr="00852EA3" w:rsidRDefault="00852EA3" w:rsidP="00CF21E0">
    <w:pPr>
      <w:pStyle w:val="Footer"/>
    </w:pPr>
    <w:r w:rsidRPr="00852EA3">
      <w:t>Words of David Blue in Red</w:t>
    </w:r>
    <w:r w:rsidRPr="00852EA3">
      <w:ptab w:relativeTo="margin" w:alignment="center" w:leader="none"/>
    </w:r>
    <w:r w:rsidRPr="00852EA3">
      <w:ptab w:relativeTo="margin" w:alignment="right" w:leader="none"/>
    </w:r>
    <w:r w:rsidRPr="00852EA3">
      <w:fldChar w:fldCharType="begin"/>
    </w:r>
    <w:r w:rsidRPr="00852EA3">
      <w:instrText xml:space="preserve"> PAGE   \* MERGEFORMAT </w:instrText>
    </w:r>
    <w:r w:rsidRPr="00852EA3">
      <w:fldChar w:fldCharType="separate"/>
    </w:r>
    <w:r w:rsidRPr="00852EA3">
      <w:rPr>
        <w:noProof/>
      </w:rPr>
      <w:t>1</w:t>
    </w:r>
    <w:r w:rsidRPr="00852EA3">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EA671D" w14:textId="77777777" w:rsidR="00CF21E0" w:rsidRDefault="00CF21E0" w:rsidP="00CF21E0">
    <w:pPr>
      <w:pStyle w:val="Footer"/>
      <w:tabs>
        <w:tab w:val="clear" w:pos="4680"/>
        <w:tab w:val="clear" w:pos="9360"/>
        <w:tab w:val="left" w:pos="3614"/>
      </w:tabs>
    </w:pPr>
    <w:r>
      <w:tab/>
    </w:r>
    <w:r w:rsidRPr="00852EA3">
      <w:t>Words of David Blue in Red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B1A747" w14:textId="77777777" w:rsidR="005A252A" w:rsidRDefault="005A252A" w:rsidP="00983865">
      <w:pPr>
        <w:spacing w:after="0" w:line="240" w:lineRule="auto"/>
      </w:pPr>
      <w:r>
        <w:separator/>
      </w:r>
    </w:p>
  </w:footnote>
  <w:footnote w:type="continuationSeparator" w:id="0">
    <w:p w14:paraId="561BD152" w14:textId="77777777" w:rsidR="005A252A" w:rsidRDefault="005A252A" w:rsidP="00983865">
      <w:pPr>
        <w:spacing w:after="0" w:line="240" w:lineRule="auto"/>
      </w:pPr>
      <w:r>
        <w:continuationSeparator/>
      </w:r>
    </w:p>
  </w:footnote>
  <w:footnote w:type="continuationNotice" w:id="1">
    <w:p w14:paraId="4157F0C6" w14:textId="77777777" w:rsidR="005A252A" w:rsidRDefault="005A252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889697" w14:textId="77777777" w:rsidR="00FE025C" w:rsidRDefault="005A252A">
    <w:pPr>
      <w:pStyle w:val="Header"/>
    </w:pPr>
    <w:r>
      <w:rPr>
        <w:noProof/>
      </w:rPr>
      <w:pict w14:anchorId="6D0A23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5595001" o:spid="_x0000_s2050" type="#_x0000_t75" style="position:absolute;margin-left:0;margin-top:0;width:63.75pt;height:63.65pt;z-index:-251656192;mso-position-horizontal:center;mso-position-horizontal-relative:margin;mso-position-vertical:center;mso-position-vertical-relative:margin" o:allowincell="f">
          <v:imagedata r:id="rId1" o:title="Shifeco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34DA9F" w14:textId="77777777" w:rsidR="00FE025C" w:rsidRDefault="005A252A">
    <w:pPr>
      <w:pStyle w:val="Header"/>
    </w:pPr>
    <w:r>
      <w:rPr>
        <w:noProof/>
      </w:rPr>
      <w:pict w14:anchorId="390308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5595002" o:spid="_x0000_s2051" type="#_x0000_t75" style="position:absolute;margin-left:0;margin-top:0;width:63.75pt;height:63.65pt;z-index:-251655168;mso-position-horizontal:center;mso-position-horizontal-relative:margin;mso-position-vertical:center;mso-position-vertical-relative:margin" o:allowincell="f">
          <v:imagedata r:id="rId1" o:title="Shifeco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97EB32" w14:textId="25A08128" w:rsidR="00C46AD6" w:rsidRDefault="002A778F" w:rsidP="00C46AD6">
    <w:pPr>
      <w:pStyle w:val="Title"/>
    </w:pPr>
    <w:r>
      <w:t>Concerning</w:t>
    </w:r>
    <w:r w:rsidR="004705CF">
      <w:t xml:space="preserve"> Discovery in Streaming Music</w:t>
    </w:r>
  </w:p>
  <w:p w14:paraId="7426A012" w14:textId="77777777" w:rsidR="00803226" w:rsidRPr="00803226" w:rsidRDefault="00803226" w:rsidP="00803226">
    <w:pPr>
      <w:pStyle w:val="Byline"/>
    </w:pPr>
    <w:r>
      <w:t>By David Blue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3A861C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3C6CA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62A1A5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C2407F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29C198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BC2AF0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AFEFDE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64822A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37E40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970526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283608"/>
    <w:multiLevelType w:val="hybridMultilevel"/>
    <w:tmpl w:val="E138C322"/>
    <w:lvl w:ilvl="0" w:tplc="724C2E6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970B56"/>
    <w:multiLevelType w:val="multilevel"/>
    <w:tmpl w:val="294CC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Blue">
    <w15:presenceInfo w15:providerId="None" w15:userId="David Blu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savePreviewPicture/>
  <w:hdrShapeDefaults>
    <o:shapedefaults v:ext="edit" spidmax="2052"/>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5CF"/>
    <w:rsid w:val="00001EC6"/>
    <w:rsid w:val="0000232F"/>
    <w:rsid w:val="00006856"/>
    <w:rsid w:val="000103A0"/>
    <w:rsid w:val="000140F1"/>
    <w:rsid w:val="000145A8"/>
    <w:rsid w:val="00017C82"/>
    <w:rsid w:val="000245B1"/>
    <w:rsid w:val="00024889"/>
    <w:rsid w:val="000267DC"/>
    <w:rsid w:val="0003062C"/>
    <w:rsid w:val="000333A3"/>
    <w:rsid w:val="00042756"/>
    <w:rsid w:val="0004369E"/>
    <w:rsid w:val="00051256"/>
    <w:rsid w:val="0006126A"/>
    <w:rsid w:val="000637DE"/>
    <w:rsid w:val="00065A2F"/>
    <w:rsid w:val="00082119"/>
    <w:rsid w:val="00090C83"/>
    <w:rsid w:val="000A15C1"/>
    <w:rsid w:val="000A399D"/>
    <w:rsid w:val="000A4262"/>
    <w:rsid w:val="000A4729"/>
    <w:rsid w:val="000B54CD"/>
    <w:rsid w:val="000B5CA7"/>
    <w:rsid w:val="000B6977"/>
    <w:rsid w:val="000C14A3"/>
    <w:rsid w:val="000C39D5"/>
    <w:rsid w:val="000D08B8"/>
    <w:rsid w:val="000D17D5"/>
    <w:rsid w:val="000D2976"/>
    <w:rsid w:val="000D731D"/>
    <w:rsid w:val="000E2482"/>
    <w:rsid w:val="000E4D69"/>
    <w:rsid w:val="000E55C5"/>
    <w:rsid w:val="000E6927"/>
    <w:rsid w:val="000F1983"/>
    <w:rsid w:val="000F246B"/>
    <w:rsid w:val="000F4573"/>
    <w:rsid w:val="00101A6D"/>
    <w:rsid w:val="00106E4C"/>
    <w:rsid w:val="00107B77"/>
    <w:rsid w:val="0011118E"/>
    <w:rsid w:val="001166EF"/>
    <w:rsid w:val="001200D0"/>
    <w:rsid w:val="00120B5E"/>
    <w:rsid w:val="00122A54"/>
    <w:rsid w:val="0012470A"/>
    <w:rsid w:val="0013035E"/>
    <w:rsid w:val="00131627"/>
    <w:rsid w:val="00137FC5"/>
    <w:rsid w:val="00140C7E"/>
    <w:rsid w:val="00145993"/>
    <w:rsid w:val="00147071"/>
    <w:rsid w:val="0014754E"/>
    <w:rsid w:val="00156C00"/>
    <w:rsid w:val="00160C6D"/>
    <w:rsid w:val="00163C26"/>
    <w:rsid w:val="00164867"/>
    <w:rsid w:val="00167846"/>
    <w:rsid w:val="001715BF"/>
    <w:rsid w:val="00175A78"/>
    <w:rsid w:val="00175F62"/>
    <w:rsid w:val="001806E3"/>
    <w:rsid w:val="00181BBF"/>
    <w:rsid w:val="00190E63"/>
    <w:rsid w:val="00194907"/>
    <w:rsid w:val="001A2684"/>
    <w:rsid w:val="001A342F"/>
    <w:rsid w:val="001A5083"/>
    <w:rsid w:val="001A76C9"/>
    <w:rsid w:val="001A7E00"/>
    <w:rsid w:val="001B05E8"/>
    <w:rsid w:val="001B36FA"/>
    <w:rsid w:val="001B4250"/>
    <w:rsid w:val="001B5324"/>
    <w:rsid w:val="001B6D4D"/>
    <w:rsid w:val="001B7A9C"/>
    <w:rsid w:val="001B7CD5"/>
    <w:rsid w:val="001C3C28"/>
    <w:rsid w:val="001D22C9"/>
    <w:rsid w:val="001D2F67"/>
    <w:rsid w:val="001D4779"/>
    <w:rsid w:val="001D6F7F"/>
    <w:rsid w:val="001E2611"/>
    <w:rsid w:val="001E3B7A"/>
    <w:rsid w:val="001E457C"/>
    <w:rsid w:val="001E51F6"/>
    <w:rsid w:val="001F1DCD"/>
    <w:rsid w:val="001F31C4"/>
    <w:rsid w:val="001F4F72"/>
    <w:rsid w:val="0020141C"/>
    <w:rsid w:val="002055C0"/>
    <w:rsid w:val="0020585D"/>
    <w:rsid w:val="00211D12"/>
    <w:rsid w:val="0021549E"/>
    <w:rsid w:val="0022119A"/>
    <w:rsid w:val="0022754D"/>
    <w:rsid w:val="002310B7"/>
    <w:rsid w:val="00234FFB"/>
    <w:rsid w:val="00236D7B"/>
    <w:rsid w:val="00237337"/>
    <w:rsid w:val="00237DF2"/>
    <w:rsid w:val="00240C49"/>
    <w:rsid w:val="00240FD2"/>
    <w:rsid w:val="00242E72"/>
    <w:rsid w:val="00244E28"/>
    <w:rsid w:val="0024564F"/>
    <w:rsid w:val="00246AB2"/>
    <w:rsid w:val="00247D84"/>
    <w:rsid w:val="002524D7"/>
    <w:rsid w:val="00252EA3"/>
    <w:rsid w:val="002572CC"/>
    <w:rsid w:val="002574AE"/>
    <w:rsid w:val="00267430"/>
    <w:rsid w:val="00270209"/>
    <w:rsid w:val="002728CE"/>
    <w:rsid w:val="00272CAA"/>
    <w:rsid w:val="002752EA"/>
    <w:rsid w:val="00280896"/>
    <w:rsid w:val="00283678"/>
    <w:rsid w:val="0029093E"/>
    <w:rsid w:val="00291825"/>
    <w:rsid w:val="00293905"/>
    <w:rsid w:val="00293DE6"/>
    <w:rsid w:val="002946F3"/>
    <w:rsid w:val="002A37BB"/>
    <w:rsid w:val="002A49AD"/>
    <w:rsid w:val="002A778F"/>
    <w:rsid w:val="002B2FEA"/>
    <w:rsid w:val="002B6544"/>
    <w:rsid w:val="002B67A4"/>
    <w:rsid w:val="002B7301"/>
    <w:rsid w:val="002C0C62"/>
    <w:rsid w:val="002C0C7F"/>
    <w:rsid w:val="002D5703"/>
    <w:rsid w:val="002D738C"/>
    <w:rsid w:val="002E0F88"/>
    <w:rsid w:val="002E2310"/>
    <w:rsid w:val="002F1953"/>
    <w:rsid w:val="002F4F66"/>
    <w:rsid w:val="002F6697"/>
    <w:rsid w:val="00300326"/>
    <w:rsid w:val="00301602"/>
    <w:rsid w:val="00305887"/>
    <w:rsid w:val="00316A9C"/>
    <w:rsid w:val="003174D4"/>
    <w:rsid w:val="00317B6E"/>
    <w:rsid w:val="003207E7"/>
    <w:rsid w:val="00327090"/>
    <w:rsid w:val="003309F9"/>
    <w:rsid w:val="0033226F"/>
    <w:rsid w:val="00333EC1"/>
    <w:rsid w:val="00334F1F"/>
    <w:rsid w:val="00340CE7"/>
    <w:rsid w:val="0034151B"/>
    <w:rsid w:val="003448F7"/>
    <w:rsid w:val="00345B59"/>
    <w:rsid w:val="00347595"/>
    <w:rsid w:val="00350FCD"/>
    <w:rsid w:val="0035576F"/>
    <w:rsid w:val="00356367"/>
    <w:rsid w:val="003563EF"/>
    <w:rsid w:val="00361CDA"/>
    <w:rsid w:val="00362BFE"/>
    <w:rsid w:val="00367470"/>
    <w:rsid w:val="00371771"/>
    <w:rsid w:val="003741FF"/>
    <w:rsid w:val="003762D8"/>
    <w:rsid w:val="0038123A"/>
    <w:rsid w:val="00384C6E"/>
    <w:rsid w:val="003878B9"/>
    <w:rsid w:val="00391B0F"/>
    <w:rsid w:val="003939D7"/>
    <w:rsid w:val="00393F8E"/>
    <w:rsid w:val="003A0096"/>
    <w:rsid w:val="003A1E6F"/>
    <w:rsid w:val="003A69C3"/>
    <w:rsid w:val="003B19B4"/>
    <w:rsid w:val="003B3E6E"/>
    <w:rsid w:val="003B4200"/>
    <w:rsid w:val="003B4441"/>
    <w:rsid w:val="003B4DBE"/>
    <w:rsid w:val="003B66E8"/>
    <w:rsid w:val="003C281A"/>
    <w:rsid w:val="003C3F51"/>
    <w:rsid w:val="003C592D"/>
    <w:rsid w:val="003E1A2E"/>
    <w:rsid w:val="003E4244"/>
    <w:rsid w:val="003E4A7E"/>
    <w:rsid w:val="003E6151"/>
    <w:rsid w:val="003E628A"/>
    <w:rsid w:val="003F16DC"/>
    <w:rsid w:val="003F1DFA"/>
    <w:rsid w:val="003F6882"/>
    <w:rsid w:val="00401A5D"/>
    <w:rsid w:val="00404576"/>
    <w:rsid w:val="004115EF"/>
    <w:rsid w:val="00411CCF"/>
    <w:rsid w:val="004125D5"/>
    <w:rsid w:val="004128C3"/>
    <w:rsid w:val="0041363F"/>
    <w:rsid w:val="00423E0E"/>
    <w:rsid w:val="0042488A"/>
    <w:rsid w:val="00425063"/>
    <w:rsid w:val="00432216"/>
    <w:rsid w:val="00432531"/>
    <w:rsid w:val="00435AD3"/>
    <w:rsid w:val="00436004"/>
    <w:rsid w:val="00444D44"/>
    <w:rsid w:val="0045079F"/>
    <w:rsid w:val="0045296E"/>
    <w:rsid w:val="00456551"/>
    <w:rsid w:val="00456DC4"/>
    <w:rsid w:val="0046010A"/>
    <w:rsid w:val="00466FC4"/>
    <w:rsid w:val="004675B0"/>
    <w:rsid w:val="004705CF"/>
    <w:rsid w:val="00470CDD"/>
    <w:rsid w:val="00472645"/>
    <w:rsid w:val="00473E8B"/>
    <w:rsid w:val="00473F6F"/>
    <w:rsid w:val="0048006A"/>
    <w:rsid w:val="00487AB4"/>
    <w:rsid w:val="00490490"/>
    <w:rsid w:val="00490735"/>
    <w:rsid w:val="00491A8B"/>
    <w:rsid w:val="0049316C"/>
    <w:rsid w:val="00494530"/>
    <w:rsid w:val="004960BD"/>
    <w:rsid w:val="004979F0"/>
    <w:rsid w:val="004A075E"/>
    <w:rsid w:val="004A30C2"/>
    <w:rsid w:val="004A4437"/>
    <w:rsid w:val="004B082F"/>
    <w:rsid w:val="004B5B85"/>
    <w:rsid w:val="004C4503"/>
    <w:rsid w:val="004C4C45"/>
    <w:rsid w:val="004C640F"/>
    <w:rsid w:val="004D0230"/>
    <w:rsid w:val="004D2BE3"/>
    <w:rsid w:val="004D36A1"/>
    <w:rsid w:val="004D600E"/>
    <w:rsid w:val="004D7A17"/>
    <w:rsid w:val="004E1552"/>
    <w:rsid w:val="004E6DF8"/>
    <w:rsid w:val="004F4329"/>
    <w:rsid w:val="004F70D8"/>
    <w:rsid w:val="004F7AFD"/>
    <w:rsid w:val="00502FC5"/>
    <w:rsid w:val="00511BBE"/>
    <w:rsid w:val="005123DD"/>
    <w:rsid w:val="005134E4"/>
    <w:rsid w:val="00514423"/>
    <w:rsid w:val="00515DCA"/>
    <w:rsid w:val="005172D3"/>
    <w:rsid w:val="00521037"/>
    <w:rsid w:val="00522B80"/>
    <w:rsid w:val="00523342"/>
    <w:rsid w:val="00524C2E"/>
    <w:rsid w:val="0052542F"/>
    <w:rsid w:val="00525D95"/>
    <w:rsid w:val="00526E87"/>
    <w:rsid w:val="00533E30"/>
    <w:rsid w:val="005350D5"/>
    <w:rsid w:val="00535913"/>
    <w:rsid w:val="005370CD"/>
    <w:rsid w:val="00537273"/>
    <w:rsid w:val="005439FB"/>
    <w:rsid w:val="0054418B"/>
    <w:rsid w:val="00547F42"/>
    <w:rsid w:val="00556676"/>
    <w:rsid w:val="00557420"/>
    <w:rsid w:val="00564516"/>
    <w:rsid w:val="00564C28"/>
    <w:rsid w:val="0056563A"/>
    <w:rsid w:val="005751C5"/>
    <w:rsid w:val="0057546B"/>
    <w:rsid w:val="00575F37"/>
    <w:rsid w:val="00577C6E"/>
    <w:rsid w:val="0058436F"/>
    <w:rsid w:val="00584851"/>
    <w:rsid w:val="00596D3E"/>
    <w:rsid w:val="005A252A"/>
    <w:rsid w:val="005A30CC"/>
    <w:rsid w:val="005A4E26"/>
    <w:rsid w:val="005A7397"/>
    <w:rsid w:val="005B06E3"/>
    <w:rsid w:val="005B2F84"/>
    <w:rsid w:val="005C03BB"/>
    <w:rsid w:val="005D11F3"/>
    <w:rsid w:val="005D25E9"/>
    <w:rsid w:val="005D32C9"/>
    <w:rsid w:val="005D39B8"/>
    <w:rsid w:val="005D42A4"/>
    <w:rsid w:val="005D5789"/>
    <w:rsid w:val="005D607D"/>
    <w:rsid w:val="005E054B"/>
    <w:rsid w:val="005E1E58"/>
    <w:rsid w:val="005E37B5"/>
    <w:rsid w:val="005E78B6"/>
    <w:rsid w:val="005F31E3"/>
    <w:rsid w:val="005F4A76"/>
    <w:rsid w:val="005F548D"/>
    <w:rsid w:val="005F5DD7"/>
    <w:rsid w:val="005F6CCC"/>
    <w:rsid w:val="00607BF3"/>
    <w:rsid w:val="00610C5C"/>
    <w:rsid w:val="00612BFA"/>
    <w:rsid w:val="006139ED"/>
    <w:rsid w:val="006162EF"/>
    <w:rsid w:val="006163C8"/>
    <w:rsid w:val="00616714"/>
    <w:rsid w:val="00617C8C"/>
    <w:rsid w:val="0062362A"/>
    <w:rsid w:val="00625902"/>
    <w:rsid w:val="00625F9E"/>
    <w:rsid w:val="006318C3"/>
    <w:rsid w:val="0063277E"/>
    <w:rsid w:val="006346C6"/>
    <w:rsid w:val="006364C8"/>
    <w:rsid w:val="00640246"/>
    <w:rsid w:val="00642EF6"/>
    <w:rsid w:val="0064569C"/>
    <w:rsid w:val="00650E73"/>
    <w:rsid w:val="00651885"/>
    <w:rsid w:val="006522EE"/>
    <w:rsid w:val="00655AAE"/>
    <w:rsid w:val="00666F6C"/>
    <w:rsid w:val="00670D17"/>
    <w:rsid w:val="006729AD"/>
    <w:rsid w:val="0067474F"/>
    <w:rsid w:val="00683AAF"/>
    <w:rsid w:val="00683EB7"/>
    <w:rsid w:val="00693A9A"/>
    <w:rsid w:val="00696B26"/>
    <w:rsid w:val="006A3750"/>
    <w:rsid w:val="006A404F"/>
    <w:rsid w:val="006A40E4"/>
    <w:rsid w:val="006A4923"/>
    <w:rsid w:val="006A4DF4"/>
    <w:rsid w:val="006B6383"/>
    <w:rsid w:val="006B671A"/>
    <w:rsid w:val="006C1439"/>
    <w:rsid w:val="006C5DE1"/>
    <w:rsid w:val="006D0B6B"/>
    <w:rsid w:val="006D7AC7"/>
    <w:rsid w:val="006E12E5"/>
    <w:rsid w:val="006E2837"/>
    <w:rsid w:val="006E3BF9"/>
    <w:rsid w:val="006E6AC7"/>
    <w:rsid w:val="006F045E"/>
    <w:rsid w:val="006F7CBA"/>
    <w:rsid w:val="00702294"/>
    <w:rsid w:val="00703F41"/>
    <w:rsid w:val="00705665"/>
    <w:rsid w:val="00706D8D"/>
    <w:rsid w:val="007109BD"/>
    <w:rsid w:val="00712E60"/>
    <w:rsid w:val="0072132B"/>
    <w:rsid w:val="007217C6"/>
    <w:rsid w:val="007267E6"/>
    <w:rsid w:val="00727451"/>
    <w:rsid w:val="00730891"/>
    <w:rsid w:val="00730939"/>
    <w:rsid w:val="00733236"/>
    <w:rsid w:val="00745C4E"/>
    <w:rsid w:val="0075336B"/>
    <w:rsid w:val="00754695"/>
    <w:rsid w:val="00754A31"/>
    <w:rsid w:val="00755634"/>
    <w:rsid w:val="0076409B"/>
    <w:rsid w:val="00766E27"/>
    <w:rsid w:val="00771A49"/>
    <w:rsid w:val="00771FFD"/>
    <w:rsid w:val="00772736"/>
    <w:rsid w:val="0077564E"/>
    <w:rsid w:val="00783B51"/>
    <w:rsid w:val="00786A72"/>
    <w:rsid w:val="0079253F"/>
    <w:rsid w:val="00792768"/>
    <w:rsid w:val="007A1429"/>
    <w:rsid w:val="007A2D34"/>
    <w:rsid w:val="007A5481"/>
    <w:rsid w:val="007A5699"/>
    <w:rsid w:val="007A6D6B"/>
    <w:rsid w:val="007B2581"/>
    <w:rsid w:val="007C181E"/>
    <w:rsid w:val="007C42D7"/>
    <w:rsid w:val="007C4DA3"/>
    <w:rsid w:val="007D2752"/>
    <w:rsid w:val="007D45D4"/>
    <w:rsid w:val="007D46BF"/>
    <w:rsid w:val="007D4F0F"/>
    <w:rsid w:val="007D6215"/>
    <w:rsid w:val="007D781E"/>
    <w:rsid w:val="007E077D"/>
    <w:rsid w:val="007E778B"/>
    <w:rsid w:val="007F1996"/>
    <w:rsid w:val="007F254A"/>
    <w:rsid w:val="007F4DAF"/>
    <w:rsid w:val="00803226"/>
    <w:rsid w:val="00807C52"/>
    <w:rsid w:val="00807E2A"/>
    <w:rsid w:val="008125C1"/>
    <w:rsid w:val="00820007"/>
    <w:rsid w:val="008202B6"/>
    <w:rsid w:val="00823C63"/>
    <w:rsid w:val="00825B96"/>
    <w:rsid w:val="00827D97"/>
    <w:rsid w:val="0083402A"/>
    <w:rsid w:val="00834CEB"/>
    <w:rsid w:val="00835D2C"/>
    <w:rsid w:val="00843A81"/>
    <w:rsid w:val="00843B29"/>
    <w:rsid w:val="00846B99"/>
    <w:rsid w:val="00846FF9"/>
    <w:rsid w:val="008519C0"/>
    <w:rsid w:val="00852EA3"/>
    <w:rsid w:val="00853FDA"/>
    <w:rsid w:val="0087068D"/>
    <w:rsid w:val="00872EC7"/>
    <w:rsid w:val="008822DA"/>
    <w:rsid w:val="0088273D"/>
    <w:rsid w:val="00882B3F"/>
    <w:rsid w:val="008852E4"/>
    <w:rsid w:val="00885498"/>
    <w:rsid w:val="00886FFF"/>
    <w:rsid w:val="008909B7"/>
    <w:rsid w:val="00893EB2"/>
    <w:rsid w:val="0089461B"/>
    <w:rsid w:val="00896C16"/>
    <w:rsid w:val="008A1339"/>
    <w:rsid w:val="008A2A46"/>
    <w:rsid w:val="008A68BB"/>
    <w:rsid w:val="008A6C6F"/>
    <w:rsid w:val="008A7B3A"/>
    <w:rsid w:val="008B4CE9"/>
    <w:rsid w:val="008B7872"/>
    <w:rsid w:val="008C030B"/>
    <w:rsid w:val="008C1573"/>
    <w:rsid w:val="008C1998"/>
    <w:rsid w:val="008C1F1C"/>
    <w:rsid w:val="008C395C"/>
    <w:rsid w:val="008D51C8"/>
    <w:rsid w:val="008D572C"/>
    <w:rsid w:val="008E23AF"/>
    <w:rsid w:val="008E5B12"/>
    <w:rsid w:val="008E73E5"/>
    <w:rsid w:val="008F0164"/>
    <w:rsid w:val="008F15F1"/>
    <w:rsid w:val="008F26D7"/>
    <w:rsid w:val="008F358E"/>
    <w:rsid w:val="008F395C"/>
    <w:rsid w:val="008F494A"/>
    <w:rsid w:val="008F654F"/>
    <w:rsid w:val="008F673E"/>
    <w:rsid w:val="00904716"/>
    <w:rsid w:val="00905461"/>
    <w:rsid w:val="00911E5C"/>
    <w:rsid w:val="00915D3B"/>
    <w:rsid w:val="009166C8"/>
    <w:rsid w:val="009201CF"/>
    <w:rsid w:val="00921483"/>
    <w:rsid w:val="009218FA"/>
    <w:rsid w:val="00921CE2"/>
    <w:rsid w:val="00921F14"/>
    <w:rsid w:val="0092301D"/>
    <w:rsid w:val="00936283"/>
    <w:rsid w:val="00940D4C"/>
    <w:rsid w:val="00945228"/>
    <w:rsid w:val="009522E5"/>
    <w:rsid w:val="009605B6"/>
    <w:rsid w:val="00961477"/>
    <w:rsid w:val="0096156E"/>
    <w:rsid w:val="009664C3"/>
    <w:rsid w:val="0096651B"/>
    <w:rsid w:val="00970E8D"/>
    <w:rsid w:val="00971622"/>
    <w:rsid w:val="0097368C"/>
    <w:rsid w:val="00973A47"/>
    <w:rsid w:val="009751AB"/>
    <w:rsid w:val="00975D68"/>
    <w:rsid w:val="00976A9B"/>
    <w:rsid w:val="00983865"/>
    <w:rsid w:val="00983B2E"/>
    <w:rsid w:val="009908ED"/>
    <w:rsid w:val="009A15E6"/>
    <w:rsid w:val="009A1C22"/>
    <w:rsid w:val="009A57C0"/>
    <w:rsid w:val="009A7EE4"/>
    <w:rsid w:val="009A7F40"/>
    <w:rsid w:val="009B2383"/>
    <w:rsid w:val="009B331F"/>
    <w:rsid w:val="009B440B"/>
    <w:rsid w:val="009B78FA"/>
    <w:rsid w:val="009D4A57"/>
    <w:rsid w:val="009D5277"/>
    <w:rsid w:val="009D5DF3"/>
    <w:rsid w:val="009D6164"/>
    <w:rsid w:val="009E2ADD"/>
    <w:rsid w:val="009E76E2"/>
    <w:rsid w:val="009F31F1"/>
    <w:rsid w:val="00A03054"/>
    <w:rsid w:val="00A04FC9"/>
    <w:rsid w:val="00A0624E"/>
    <w:rsid w:val="00A06265"/>
    <w:rsid w:val="00A0771D"/>
    <w:rsid w:val="00A10C62"/>
    <w:rsid w:val="00A14266"/>
    <w:rsid w:val="00A17C71"/>
    <w:rsid w:val="00A17C80"/>
    <w:rsid w:val="00A23EFD"/>
    <w:rsid w:val="00A24562"/>
    <w:rsid w:val="00A25304"/>
    <w:rsid w:val="00A32768"/>
    <w:rsid w:val="00A33833"/>
    <w:rsid w:val="00A34F94"/>
    <w:rsid w:val="00A3651E"/>
    <w:rsid w:val="00A365CB"/>
    <w:rsid w:val="00A37456"/>
    <w:rsid w:val="00A4214D"/>
    <w:rsid w:val="00A42881"/>
    <w:rsid w:val="00A438C7"/>
    <w:rsid w:val="00A472C5"/>
    <w:rsid w:val="00A57524"/>
    <w:rsid w:val="00A57A06"/>
    <w:rsid w:val="00A60C2A"/>
    <w:rsid w:val="00A62150"/>
    <w:rsid w:val="00A63217"/>
    <w:rsid w:val="00A6555A"/>
    <w:rsid w:val="00A67C7F"/>
    <w:rsid w:val="00A7127D"/>
    <w:rsid w:val="00A72FED"/>
    <w:rsid w:val="00A7730C"/>
    <w:rsid w:val="00A8128A"/>
    <w:rsid w:val="00A81E69"/>
    <w:rsid w:val="00A8284E"/>
    <w:rsid w:val="00A875E8"/>
    <w:rsid w:val="00A9121D"/>
    <w:rsid w:val="00A914D7"/>
    <w:rsid w:val="00A92D8E"/>
    <w:rsid w:val="00AA78A9"/>
    <w:rsid w:val="00AB072E"/>
    <w:rsid w:val="00AB07D8"/>
    <w:rsid w:val="00AB6F91"/>
    <w:rsid w:val="00AC0415"/>
    <w:rsid w:val="00AC67DA"/>
    <w:rsid w:val="00AC7874"/>
    <w:rsid w:val="00AD15F8"/>
    <w:rsid w:val="00AD1AD4"/>
    <w:rsid w:val="00AD2BFB"/>
    <w:rsid w:val="00AD6897"/>
    <w:rsid w:val="00AE215F"/>
    <w:rsid w:val="00AE26B6"/>
    <w:rsid w:val="00AE40BA"/>
    <w:rsid w:val="00AE4B84"/>
    <w:rsid w:val="00AE5F07"/>
    <w:rsid w:val="00AE6693"/>
    <w:rsid w:val="00AE69B2"/>
    <w:rsid w:val="00AF3494"/>
    <w:rsid w:val="00AF3670"/>
    <w:rsid w:val="00AF5736"/>
    <w:rsid w:val="00B006E0"/>
    <w:rsid w:val="00B00755"/>
    <w:rsid w:val="00B0146D"/>
    <w:rsid w:val="00B01B07"/>
    <w:rsid w:val="00B02B36"/>
    <w:rsid w:val="00B04072"/>
    <w:rsid w:val="00B043B9"/>
    <w:rsid w:val="00B120BF"/>
    <w:rsid w:val="00B132AD"/>
    <w:rsid w:val="00B1644A"/>
    <w:rsid w:val="00B27801"/>
    <w:rsid w:val="00B3049F"/>
    <w:rsid w:val="00B31893"/>
    <w:rsid w:val="00B3322A"/>
    <w:rsid w:val="00B3444B"/>
    <w:rsid w:val="00B34554"/>
    <w:rsid w:val="00B350E2"/>
    <w:rsid w:val="00B37E45"/>
    <w:rsid w:val="00B40B1E"/>
    <w:rsid w:val="00B40CF1"/>
    <w:rsid w:val="00B42B06"/>
    <w:rsid w:val="00B44A36"/>
    <w:rsid w:val="00B466A1"/>
    <w:rsid w:val="00B478C0"/>
    <w:rsid w:val="00B5338E"/>
    <w:rsid w:val="00B607D8"/>
    <w:rsid w:val="00B6116E"/>
    <w:rsid w:val="00B67693"/>
    <w:rsid w:val="00B70B9A"/>
    <w:rsid w:val="00B715BC"/>
    <w:rsid w:val="00B750F6"/>
    <w:rsid w:val="00B8044D"/>
    <w:rsid w:val="00B81AA8"/>
    <w:rsid w:val="00B85A8B"/>
    <w:rsid w:val="00B908C1"/>
    <w:rsid w:val="00B92AEE"/>
    <w:rsid w:val="00B92BCA"/>
    <w:rsid w:val="00B92E17"/>
    <w:rsid w:val="00B93C08"/>
    <w:rsid w:val="00BA190B"/>
    <w:rsid w:val="00BB1068"/>
    <w:rsid w:val="00BB163B"/>
    <w:rsid w:val="00BB6536"/>
    <w:rsid w:val="00BB7AEA"/>
    <w:rsid w:val="00BC4891"/>
    <w:rsid w:val="00BC4971"/>
    <w:rsid w:val="00BC58B9"/>
    <w:rsid w:val="00BD01AD"/>
    <w:rsid w:val="00BD0AF9"/>
    <w:rsid w:val="00BD5728"/>
    <w:rsid w:val="00BD7CC5"/>
    <w:rsid w:val="00BE2327"/>
    <w:rsid w:val="00BF41DE"/>
    <w:rsid w:val="00BF4586"/>
    <w:rsid w:val="00BF6E09"/>
    <w:rsid w:val="00C017E3"/>
    <w:rsid w:val="00C01A17"/>
    <w:rsid w:val="00C02095"/>
    <w:rsid w:val="00C03F35"/>
    <w:rsid w:val="00C07B5F"/>
    <w:rsid w:val="00C07DC8"/>
    <w:rsid w:val="00C12924"/>
    <w:rsid w:val="00C13C12"/>
    <w:rsid w:val="00C144ED"/>
    <w:rsid w:val="00C151D5"/>
    <w:rsid w:val="00C244CE"/>
    <w:rsid w:val="00C24E3A"/>
    <w:rsid w:val="00C25652"/>
    <w:rsid w:val="00C263BE"/>
    <w:rsid w:val="00C269E7"/>
    <w:rsid w:val="00C27682"/>
    <w:rsid w:val="00C30BB3"/>
    <w:rsid w:val="00C3357C"/>
    <w:rsid w:val="00C33885"/>
    <w:rsid w:val="00C33DB3"/>
    <w:rsid w:val="00C34D42"/>
    <w:rsid w:val="00C36C46"/>
    <w:rsid w:val="00C430CB"/>
    <w:rsid w:val="00C46AD6"/>
    <w:rsid w:val="00C50F57"/>
    <w:rsid w:val="00C520B4"/>
    <w:rsid w:val="00C61466"/>
    <w:rsid w:val="00C65D30"/>
    <w:rsid w:val="00C72B91"/>
    <w:rsid w:val="00C80C90"/>
    <w:rsid w:val="00C8177B"/>
    <w:rsid w:val="00C8371C"/>
    <w:rsid w:val="00C86521"/>
    <w:rsid w:val="00C87EAF"/>
    <w:rsid w:val="00C95702"/>
    <w:rsid w:val="00CA4B71"/>
    <w:rsid w:val="00CA51DB"/>
    <w:rsid w:val="00CA625F"/>
    <w:rsid w:val="00CB4102"/>
    <w:rsid w:val="00CB52C2"/>
    <w:rsid w:val="00CB726C"/>
    <w:rsid w:val="00CB7A69"/>
    <w:rsid w:val="00CC0A91"/>
    <w:rsid w:val="00CC155E"/>
    <w:rsid w:val="00CC1984"/>
    <w:rsid w:val="00CC7952"/>
    <w:rsid w:val="00CC7B88"/>
    <w:rsid w:val="00CD0A7A"/>
    <w:rsid w:val="00CD7AE9"/>
    <w:rsid w:val="00CD7D19"/>
    <w:rsid w:val="00CE04A0"/>
    <w:rsid w:val="00CE0963"/>
    <w:rsid w:val="00CE0DB6"/>
    <w:rsid w:val="00CE3BDF"/>
    <w:rsid w:val="00CF1EB5"/>
    <w:rsid w:val="00CF21E0"/>
    <w:rsid w:val="00CF2D4D"/>
    <w:rsid w:val="00CF4287"/>
    <w:rsid w:val="00CF4C13"/>
    <w:rsid w:val="00CF61A5"/>
    <w:rsid w:val="00D00C27"/>
    <w:rsid w:val="00D01126"/>
    <w:rsid w:val="00D02C1B"/>
    <w:rsid w:val="00D077E3"/>
    <w:rsid w:val="00D140C5"/>
    <w:rsid w:val="00D1653B"/>
    <w:rsid w:val="00D16581"/>
    <w:rsid w:val="00D246CF"/>
    <w:rsid w:val="00D313D8"/>
    <w:rsid w:val="00D33F46"/>
    <w:rsid w:val="00D3430D"/>
    <w:rsid w:val="00D345A8"/>
    <w:rsid w:val="00D41957"/>
    <w:rsid w:val="00D435C0"/>
    <w:rsid w:val="00D444B4"/>
    <w:rsid w:val="00D456C3"/>
    <w:rsid w:val="00D45CBD"/>
    <w:rsid w:val="00D473F1"/>
    <w:rsid w:val="00D4763A"/>
    <w:rsid w:val="00D47883"/>
    <w:rsid w:val="00D47F1A"/>
    <w:rsid w:val="00D5148F"/>
    <w:rsid w:val="00D5168B"/>
    <w:rsid w:val="00D53097"/>
    <w:rsid w:val="00D577D1"/>
    <w:rsid w:val="00D6057C"/>
    <w:rsid w:val="00D6474A"/>
    <w:rsid w:val="00D70F17"/>
    <w:rsid w:val="00D75B95"/>
    <w:rsid w:val="00D8074E"/>
    <w:rsid w:val="00D81B8D"/>
    <w:rsid w:val="00D821EA"/>
    <w:rsid w:val="00D826C2"/>
    <w:rsid w:val="00D85824"/>
    <w:rsid w:val="00D91C60"/>
    <w:rsid w:val="00D93B9E"/>
    <w:rsid w:val="00D94C91"/>
    <w:rsid w:val="00D955D3"/>
    <w:rsid w:val="00DA3DD8"/>
    <w:rsid w:val="00DB0811"/>
    <w:rsid w:val="00DB1B43"/>
    <w:rsid w:val="00DB3F98"/>
    <w:rsid w:val="00DB748C"/>
    <w:rsid w:val="00DC0BB3"/>
    <w:rsid w:val="00DC228E"/>
    <w:rsid w:val="00DC75BF"/>
    <w:rsid w:val="00DD255A"/>
    <w:rsid w:val="00DD6B82"/>
    <w:rsid w:val="00DE55FC"/>
    <w:rsid w:val="00DE6273"/>
    <w:rsid w:val="00DE67EC"/>
    <w:rsid w:val="00DE7069"/>
    <w:rsid w:val="00DF0E19"/>
    <w:rsid w:val="00DF24CE"/>
    <w:rsid w:val="00DF3434"/>
    <w:rsid w:val="00DF42C0"/>
    <w:rsid w:val="00DF5246"/>
    <w:rsid w:val="00DF74BF"/>
    <w:rsid w:val="00E07FE7"/>
    <w:rsid w:val="00E12C10"/>
    <w:rsid w:val="00E160C8"/>
    <w:rsid w:val="00E20EF1"/>
    <w:rsid w:val="00E217AE"/>
    <w:rsid w:val="00E22D76"/>
    <w:rsid w:val="00E2354D"/>
    <w:rsid w:val="00E2411F"/>
    <w:rsid w:val="00E25EA1"/>
    <w:rsid w:val="00E4055C"/>
    <w:rsid w:val="00E434D1"/>
    <w:rsid w:val="00E43B10"/>
    <w:rsid w:val="00E44C12"/>
    <w:rsid w:val="00E50867"/>
    <w:rsid w:val="00E579B9"/>
    <w:rsid w:val="00E636A5"/>
    <w:rsid w:val="00E710F9"/>
    <w:rsid w:val="00E74966"/>
    <w:rsid w:val="00E83EAE"/>
    <w:rsid w:val="00E84107"/>
    <w:rsid w:val="00E87566"/>
    <w:rsid w:val="00E91222"/>
    <w:rsid w:val="00E9350F"/>
    <w:rsid w:val="00E93821"/>
    <w:rsid w:val="00E93D5D"/>
    <w:rsid w:val="00E94DEE"/>
    <w:rsid w:val="00E97098"/>
    <w:rsid w:val="00EA5FB3"/>
    <w:rsid w:val="00EA6359"/>
    <w:rsid w:val="00EA788C"/>
    <w:rsid w:val="00EB1A18"/>
    <w:rsid w:val="00EB371A"/>
    <w:rsid w:val="00EB4FA6"/>
    <w:rsid w:val="00EB5044"/>
    <w:rsid w:val="00EB5BDA"/>
    <w:rsid w:val="00EB622B"/>
    <w:rsid w:val="00EC0B09"/>
    <w:rsid w:val="00EC2718"/>
    <w:rsid w:val="00EC37EC"/>
    <w:rsid w:val="00ED1C04"/>
    <w:rsid w:val="00ED1FBD"/>
    <w:rsid w:val="00ED3F69"/>
    <w:rsid w:val="00ED4DF5"/>
    <w:rsid w:val="00EE11C7"/>
    <w:rsid w:val="00EE2EFD"/>
    <w:rsid w:val="00EE6607"/>
    <w:rsid w:val="00EF2843"/>
    <w:rsid w:val="00EF5C73"/>
    <w:rsid w:val="00F11361"/>
    <w:rsid w:val="00F12109"/>
    <w:rsid w:val="00F1215C"/>
    <w:rsid w:val="00F12C67"/>
    <w:rsid w:val="00F13360"/>
    <w:rsid w:val="00F15086"/>
    <w:rsid w:val="00F1672F"/>
    <w:rsid w:val="00F22A39"/>
    <w:rsid w:val="00F3050E"/>
    <w:rsid w:val="00F34736"/>
    <w:rsid w:val="00F35D31"/>
    <w:rsid w:val="00F37A0A"/>
    <w:rsid w:val="00F37F6F"/>
    <w:rsid w:val="00F404B5"/>
    <w:rsid w:val="00F43717"/>
    <w:rsid w:val="00F4417A"/>
    <w:rsid w:val="00F55A3F"/>
    <w:rsid w:val="00F60229"/>
    <w:rsid w:val="00F624A5"/>
    <w:rsid w:val="00F64D4B"/>
    <w:rsid w:val="00F66370"/>
    <w:rsid w:val="00F70503"/>
    <w:rsid w:val="00F706FE"/>
    <w:rsid w:val="00F7172E"/>
    <w:rsid w:val="00F73A92"/>
    <w:rsid w:val="00F76972"/>
    <w:rsid w:val="00F86D77"/>
    <w:rsid w:val="00F87767"/>
    <w:rsid w:val="00F9087D"/>
    <w:rsid w:val="00F91E0D"/>
    <w:rsid w:val="00F96B30"/>
    <w:rsid w:val="00FA4FCC"/>
    <w:rsid w:val="00FB014A"/>
    <w:rsid w:val="00FB0ED0"/>
    <w:rsid w:val="00FB4D24"/>
    <w:rsid w:val="00FB563E"/>
    <w:rsid w:val="00FB6FD6"/>
    <w:rsid w:val="00FC163A"/>
    <w:rsid w:val="00FC2F4C"/>
    <w:rsid w:val="00FC7862"/>
    <w:rsid w:val="00FE025C"/>
    <w:rsid w:val="00FE33E1"/>
    <w:rsid w:val="00FE4A56"/>
    <w:rsid w:val="00FE5C07"/>
    <w:rsid w:val="00FF110D"/>
    <w:rsid w:val="00FF1736"/>
    <w:rsid w:val="00FF2424"/>
    <w:rsid w:val="00FF2B91"/>
    <w:rsid w:val="00FF4A7C"/>
    <w:rsid w:val="00FF643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41DE5CA"/>
  <w15:chartTrackingRefBased/>
  <w15:docId w15:val="{D465B656-1567-45D1-9B1B-47CA59985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4D24"/>
    <w:rPr>
      <w:rFonts w:ascii="Adobe Caslon Pro" w:hAnsi="Adobe Caslon Pro"/>
      <w:sz w:val="24"/>
    </w:rPr>
  </w:style>
  <w:style w:type="paragraph" w:styleId="Heading1">
    <w:name w:val="heading 1"/>
    <w:aliases w:val="Chapter Heading"/>
    <w:basedOn w:val="Heading2"/>
    <w:next w:val="Normal"/>
    <w:link w:val="Heading1Char"/>
    <w:autoRedefine/>
    <w:uiPriority w:val="9"/>
    <w:qFormat/>
    <w:rsid w:val="00FB4D24"/>
    <w:pPr>
      <w:spacing w:before="240"/>
      <w:jc w:val="center"/>
      <w:outlineLvl w:val="0"/>
    </w:pPr>
    <w:rPr>
      <w:rFonts w:ascii="Aktiv Grotesk Black" w:hAnsi="Aktiv Grotesk Black"/>
      <w:caps/>
      <w:color w:val="DA2573"/>
      <w:sz w:val="37"/>
      <w:szCs w:val="32"/>
      <w:u w:val="dottedHeavy" w:color="DA2573"/>
    </w:rPr>
  </w:style>
  <w:style w:type="paragraph" w:styleId="Heading2">
    <w:name w:val="heading 2"/>
    <w:basedOn w:val="Normal"/>
    <w:next w:val="Normal"/>
    <w:link w:val="Heading2Char"/>
    <w:autoRedefine/>
    <w:unhideWhenUsed/>
    <w:qFormat/>
    <w:rsid w:val="00DE55FC"/>
    <w:pPr>
      <w:keepNext/>
      <w:keepLines/>
      <w:spacing w:after="0" w:line="240" w:lineRule="auto"/>
      <w:contextualSpacing/>
      <w:outlineLvl w:val="1"/>
    </w:pPr>
    <w:rPr>
      <w:rFonts w:ascii="Neue Haas Unica W1G Black" w:eastAsiaTheme="majorEastAsia" w:hAnsi="Neue Haas Unica W1G Black" w:cstheme="majorBidi"/>
      <w:color w:val="0E0060"/>
      <w:sz w:val="32"/>
      <w:szCs w:val="26"/>
    </w:rPr>
  </w:style>
  <w:style w:type="paragraph" w:styleId="Heading3">
    <w:name w:val="heading 3"/>
    <w:basedOn w:val="Normal"/>
    <w:next w:val="Normal"/>
    <w:link w:val="Heading3Char"/>
    <w:autoRedefine/>
    <w:uiPriority w:val="9"/>
    <w:unhideWhenUsed/>
    <w:qFormat/>
    <w:rsid w:val="00921F14"/>
    <w:pPr>
      <w:keepNext/>
      <w:keepLines/>
      <w:adjustRightInd w:val="0"/>
      <w:spacing w:after="0" w:line="240" w:lineRule="auto"/>
      <w:ind w:firstLine="135"/>
      <w:outlineLvl w:val="2"/>
      <w15:collapsed/>
    </w:pPr>
    <w:rPr>
      <w:rFonts w:ascii="Proxima Nova Medium" w:eastAsiaTheme="majorEastAsia" w:hAnsi="Proxima Nova Medium" w:cstheme="majorBidi"/>
      <w:color w:val="1F3763" w:themeColor="accent1" w:themeShade="7F"/>
      <w:sz w:val="33"/>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sid w:val="00FB4D24"/>
    <w:rPr>
      <w:color w:val="490C6E"/>
      <w:u w:val="none"/>
    </w:rPr>
  </w:style>
  <w:style w:type="character" w:styleId="UnresolvedMention">
    <w:name w:val="Unresolved Mention"/>
    <w:basedOn w:val="DefaultParagraphFont"/>
    <w:uiPriority w:val="99"/>
    <w:semiHidden/>
    <w:unhideWhenUsed/>
    <w:rsid w:val="00983865"/>
    <w:rPr>
      <w:color w:val="605E5C"/>
      <w:shd w:val="clear" w:color="auto" w:fill="E1DFDD"/>
    </w:rPr>
  </w:style>
  <w:style w:type="paragraph" w:styleId="Title">
    <w:name w:val="Title"/>
    <w:basedOn w:val="Normal"/>
    <w:next w:val="Normal"/>
    <w:link w:val="TitleChar"/>
    <w:autoRedefine/>
    <w:uiPriority w:val="10"/>
    <w:qFormat/>
    <w:rsid w:val="00435AD3"/>
    <w:pPr>
      <w:spacing w:before="60" w:after="0" w:line="700" w:lineRule="exact"/>
      <w:contextualSpacing/>
    </w:pPr>
    <w:rPr>
      <w:rFonts w:ascii="Proxima Nova ExCn Black" w:eastAsiaTheme="majorEastAsia" w:hAnsi="Proxima Nova ExCn Black" w:cstheme="majorBidi"/>
      <w:color w:val="7030A0"/>
      <w:spacing w:val="-10"/>
      <w:kern w:val="28"/>
      <w:sz w:val="66"/>
      <w:szCs w:val="56"/>
    </w:rPr>
  </w:style>
  <w:style w:type="character" w:customStyle="1" w:styleId="TitleChar">
    <w:name w:val="Title Char"/>
    <w:basedOn w:val="DefaultParagraphFont"/>
    <w:link w:val="Title"/>
    <w:uiPriority w:val="10"/>
    <w:rsid w:val="00435AD3"/>
    <w:rPr>
      <w:rFonts w:ascii="Proxima Nova ExCn Black" w:eastAsiaTheme="majorEastAsia" w:hAnsi="Proxima Nova ExCn Black" w:cstheme="majorBidi"/>
      <w:color w:val="7030A0"/>
      <w:spacing w:val="-10"/>
      <w:kern w:val="28"/>
      <w:sz w:val="66"/>
      <w:szCs w:val="56"/>
    </w:rPr>
  </w:style>
  <w:style w:type="paragraph" w:styleId="Subtitle">
    <w:name w:val="Subtitle"/>
    <w:basedOn w:val="Normal"/>
    <w:next w:val="Normal"/>
    <w:link w:val="SubtitleChar"/>
    <w:autoRedefine/>
    <w:uiPriority w:val="11"/>
    <w:qFormat/>
    <w:rsid w:val="00FB4D24"/>
    <w:pPr>
      <w:numPr>
        <w:ilvl w:val="1"/>
      </w:numPr>
      <w:jc w:val="center"/>
    </w:pPr>
    <w:rPr>
      <w:rFonts w:ascii="IBM Plex Sans Condensed Light" w:eastAsiaTheme="minorEastAsia" w:hAnsi="IBM Plex Sans Condensed Light"/>
      <w:color w:val="5A5A5A" w:themeColor="text1" w:themeTint="A5"/>
      <w:spacing w:val="15"/>
      <w:sz w:val="22"/>
    </w:rPr>
  </w:style>
  <w:style w:type="character" w:customStyle="1" w:styleId="SubtitleChar">
    <w:name w:val="Subtitle Char"/>
    <w:basedOn w:val="DefaultParagraphFont"/>
    <w:link w:val="Subtitle"/>
    <w:uiPriority w:val="11"/>
    <w:rsid w:val="00FB4D24"/>
    <w:rPr>
      <w:rFonts w:ascii="IBM Plex Sans Condensed Light" w:eastAsiaTheme="minorEastAsia" w:hAnsi="IBM Plex Sans Condensed Light"/>
      <w:color w:val="5A5A5A" w:themeColor="text1" w:themeTint="A5"/>
      <w:spacing w:val="15"/>
    </w:rPr>
  </w:style>
  <w:style w:type="paragraph" w:styleId="Header">
    <w:name w:val="header"/>
    <w:basedOn w:val="Normal"/>
    <w:link w:val="HeaderChar"/>
    <w:uiPriority w:val="99"/>
    <w:unhideWhenUsed/>
    <w:rsid w:val="009838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865"/>
    <w:rPr>
      <w:rFonts w:ascii="Adobe Caslon Pro" w:hAnsi="Adobe Caslon Pro"/>
      <w:sz w:val="24"/>
    </w:rPr>
  </w:style>
  <w:style w:type="paragraph" w:styleId="Footer">
    <w:name w:val="footer"/>
    <w:basedOn w:val="Normal"/>
    <w:link w:val="FooterChar"/>
    <w:autoRedefine/>
    <w:uiPriority w:val="99"/>
    <w:unhideWhenUsed/>
    <w:qFormat/>
    <w:rsid w:val="00FB4D24"/>
    <w:pPr>
      <w:tabs>
        <w:tab w:val="center" w:pos="4680"/>
        <w:tab w:val="right" w:pos="9360"/>
      </w:tabs>
      <w:spacing w:after="0" w:line="240" w:lineRule="auto"/>
      <w:ind w:left="150"/>
    </w:pPr>
    <w:rPr>
      <w:rFonts w:ascii="Inconsolata" w:hAnsi="Inconsolata"/>
      <w:color w:val="443852"/>
      <w:sz w:val="20"/>
      <w14:textFill>
        <w14:solidFill>
          <w14:srgbClr w14:val="443852">
            <w14:alpha w14:val="50000"/>
          </w14:srgbClr>
        </w14:solidFill>
      </w14:textFill>
    </w:rPr>
  </w:style>
  <w:style w:type="character" w:customStyle="1" w:styleId="FooterChar">
    <w:name w:val="Footer Char"/>
    <w:basedOn w:val="DefaultParagraphFont"/>
    <w:link w:val="Footer"/>
    <w:uiPriority w:val="99"/>
    <w:rsid w:val="00FB4D24"/>
    <w:rPr>
      <w:rFonts w:ascii="Inconsolata" w:hAnsi="Inconsolata"/>
      <w:color w:val="443852"/>
      <w:sz w:val="20"/>
      <w14:textFill>
        <w14:solidFill>
          <w14:srgbClr w14:val="443852">
            <w14:alpha w14:val="50000"/>
          </w14:srgbClr>
        </w14:solidFill>
      </w14:textFill>
    </w:rPr>
  </w:style>
  <w:style w:type="paragraph" w:styleId="Quote">
    <w:name w:val="Quote"/>
    <w:basedOn w:val="Normal"/>
    <w:next w:val="Normal"/>
    <w:link w:val="QuoteChar"/>
    <w:autoRedefine/>
    <w:uiPriority w:val="29"/>
    <w:qFormat/>
    <w:rsid w:val="002A49AD"/>
    <w:pPr>
      <w:spacing w:before="210" w:after="210" w:line="204" w:lineRule="auto"/>
      <w:ind w:left="210" w:right="870"/>
    </w:pPr>
    <w:rPr>
      <w:rFonts w:ascii="Proxima Nova Cond" w:hAnsi="Proxima Nova Cond"/>
      <w:iCs/>
      <w:color w:val="DA2573"/>
      <w:sz w:val="28"/>
    </w:rPr>
  </w:style>
  <w:style w:type="character" w:customStyle="1" w:styleId="QuoteChar">
    <w:name w:val="Quote Char"/>
    <w:basedOn w:val="DefaultParagraphFont"/>
    <w:link w:val="Quote"/>
    <w:uiPriority w:val="29"/>
    <w:rsid w:val="002A49AD"/>
    <w:rPr>
      <w:rFonts w:ascii="Proxima Nova Cond" w:hAnsi="Proxima Nova Cond"/>
      <w:iCs/>
      <w:color w:val="DA2573"/>
      <w:sz w:val="28"/>
    </w:rPr>
  </w:style>
  <w:style w:type="paragraph" w:customStyle="1" w:styleId="DialogueExcerpt">
    <w:name w:val="Dialogue/Excerpt"/>
    <w:basedOn w:val="Normal"/>
    <w:link w:val="DialogueExcerptChar"/>
    <w:autoRedefine/>
    <w:qFormat/>
    <w:rsid w:val="00FB4D24"/>
    <w:pPr>
      <w:pBdr>
        <w:top w:val="dotted" w:sz="4" w:space="1" w:color="auto"/>
        <w:left w:val="dotted" w:sz="4" w:space="4" w:color="auto"/>
        <w:bottom w:val="dotted" w:sz="4" w:space="1" w:color="auto"/>
        <w:right w:val="dotted" w:sz="4" w:space="4" w:color="auto"/>
      </w:pBdr>
      <w:spacing w:after="80" w:line="240" w:lineRule="auto"/>
      <w:ind w:left="288" w:right="288"/>
      <w:jc w:val="both"/>
    </w:pPr>
    <w:rPr>
      <w:rFonts w:ascii="IBM Plex Mono Light" w:hAnsi="IBM Plex Mono Light"/>
      <w:sz w:val="22"/>
    </w:rPr>
  </w:style>
  <w:style w:type="character" w:customStyle="1" w:styleId="DialogueExcerptChar">
    <w:name w:val="Dialogue/Excerpt Char"/>
    <w:basedOn w:val="DefaultParagraphFont"/>
    <w:link w:val="DialogueExcerpt"/>
    <w:rsid w:val="00FB4D24"/>
    <w:rPr>
      <w:rFonts w:ascii="IBM Plex Mono Light" w:hAnsi="IBM Plex Mono Light"/>
    </w:rPr>
  </w:style>
  <w:style w:type="character" w:customStyle="1" w:styleId="Heading2Char">
    <w:name w:val="Heading 2 Char"/>
    <w:basedOn w:val="DefaultParagraphFont"/>
    <w:link w:val="Heading2"/>
    <w:rsid w:val="00DE55FC"/>
    <w:rPr>
      <w:rFonts w:ascii="Neue Haas Unica W1G Black" w:eastAsiaTheme="majorEastAsia" w:hAnsi="Neue Haas Unica W1G Black" w:cstheme="majorBidi"/>
      <w:color w:val="0E0060"/>
      <w:sz w:val="32"/>
      <w:szCs w:val="26"/>
    </w:rPr>
  </w:style>
  <w:style w:type="paragraph" w:customStyle="1" w:styleId="Footnote">
    <w:name w:val="Footnote"/>
    <w:basedOn w:val="E-mailSignature"/>
    <w:link w:val="FootnoteChar"/>
    <w:autoRedefine/>
    <w:qFormat/>
    <w:rsid w:val="00FB4D24"/>
    <w:pPr>
      <w:spacing w:before="120"/>
      <w:ind w:left="144" w:right="720"/>
      <w:contextualSpacing/>
    </w:pPr>
    <w:rPr>
      <w:rFonts w:ascii="IBM Plex Sans Light" w:hAnsi="IBM Plex Sans Light"/>
      <w:spacing w:val="-10"/>
      <w:sz w:val="16"/>
      <w:szCs w:val="20"/>
      <w:u w:val="single" w:color="C00000"/>
    </w:rPr>
  </w:style>
  <w:style w:type="character" w:customStyle="1" w:styleId="FootnoteChar">
    <w:name w:val="Footnote Char"/>
    <w:basedOn w:val="E-mailSignatureChar"/>
    <w:link w:val="Footnote"/>
    <w:rsid w:val="00FB4D24"/>
    <w:rPr>
      <w:rFonts w:ascii="IBM Plex Sans Light" w:hAnsi="IBM Plex Sans Light"/>
      <w:spacing w:val="-10"/>
      <w:sz w:val="16"/>
      <w:szCs w:val="20"/>
      <w:u w:val="single" w:color="C00000"/>
    </w:rPr>
  </w:style>
  <w:style w:type="paragraph" w:styleId="E-mailSignature">
    <w:name w:val="E-mail Signature"/>
    <w:basedOn w:val="Normal"/>
    <w:link w:val="E-mailSignatureChar"/>
    <w:uiPriority w:val="99"/>
    <w:semiHidden/>
    <w:unhideWhenUsed/>
    <w:rsid w:val="004B5B85"/>
    <w:pPr>
      <w:spacing w:after="0" w:line="240" w:lineRule="auto"/>
    </w:pPr>
  </w:style>
  <w:style w:type="character" w:customStyle="1" w:styleId="E-mailSignatureChar">
    <w:name w:val="E-mail Signature Char"/>
    <w:basedOn w:val="DefaultParagraphFont"/>
    <w:link w:val="E-mailSignature"/>
    <w:uiPriority w:val="99"/>
    <w:semiHidden/>
    <w:rsid w:val="004B5B85"/>
    <w:rPr>
      <w:rFonts w:ascii="Adobe Caslon Pro" w:hAnsi="Adobe Caslon Pro"/>
      <w:sz w:val="24"/>
    </w:rPr>
  </w:style>
  <w:style w:type="character" w:customStyle="1" w:styleId="Heading3Char">
    <w:name w:val="Heading 3 Char"/>
    <w:basedOn w:val="DefaultParagraphFont"/>
    <w:link w:val="Heading3"/>
    <w:uiPriority w:val="9"/>
    <w:rsid w:val="00921F14"/>
    <w:rPr>
      <w:rFonts w:ascii="Proxima Nova Medium" w:eastAsiaTheme="majorEastAsia" w:hAnsi="Proxima Nova Medium" w:cstheme="majorBidi"/>
      <w:color w:val="1F3763" w:themeColor="accent1" w:themeShade="7F"/>
      <w:sz w:val="33"/>
      <w:szCs w:val="24"/>
    </w:rPr>
  </w:style>
  <w:style w:type="paragraph" w:customStyle="1" w:styleId="Byline">
    <w:name w:val="Byline"/>
    <w:basedOn w:val="Subtitle"/>
    <w:link w:val="BylineChar"/>
    <w:autoRedefine/>
    <w:qFormat/>
    <w:rsid w:val="00FB4D24"/>
    <w:pPr>
      <w:spacing w:after="30" w:line="240" w:lineRule="auto"/>
      <w:ind w:firstLine="150"/>
      <w:jc w:val="left"/>
    </w:pPr>
    <w:rPr>
      <w:rFonts w:ascii="Kepler Std Medium Disp" w:hAnsi="Kepler Std Medium Disp"/>
      <w:color w:val="1C0021"/>
      <w:spacing w:val="-26"/>
      <w:sz w:val="32"/>
      <w14:textOutline w14:w="1270" w14:cap="rnd" w14:cmpd="sng" w14:algn="ctr">
        <w14:solidFill>
          <w14:srgbClr w14:val="302658">
            <w14:alpha w14:val="83000"/>
          </w14:srgbClr>
        </w14:solidFill>
        <w14:prstDash w14:val="solid"/>
        <w14:bevel/>
      </w14:textOutline>
    </w:rPr>
  </w:style>
  <w:style w:type="character" w:customStyle="1" w:styleId="BylineChar">
    <w:name w:val="Byline Char"/>
    <w:basedOn w:val="SubtitleChar"/>
    <w:link w:val="Byline"/>
    <w:rsid w:val="00FB4D24"/>
    <w:rPr>
      <w:rFonts w:ascii="Kepler Std Medium Disp" w:eastAsiaTheme="minorEastAsia" w:hAnsi="Kepler Std Medium Disp"/>
      <w:color w:val="1C0021"/>
      <w:spacing w:val="-26"/>
      <w:sz w:val="32"/>
      <w14:textOutline w14:w="1270" w14:cap="rnd" w14:cmpd="sng" w14:algn="ctr">
        <w14:solidFill>
          <w14:srgbClr w14:val="302658">
            <w14:alpha w14:val="83000"/>
          </w14:srgbClr>
        </w14:solidFill>
        <w14:prstDash w14:val="solid"/>
        <w14:bevel/>
      </w14:textOutline>
    </w:rPr>
  </w:style>
  <w:style w:type="paragraph" w:customStyle="1" w:styleId="Code">
    <w:name w:val="Code"/>
    <w:basedOn w:val="Normal"/>
    <w:autoRedefine/>
    <w:qFormat/>
    <w:rsid w:val="00FB4D24"/>
    <w:pPr>
      <w:spacing w:line="240" w:lineRule="auto"/>
      <w:ind w:left="1440" w:right="1440"/>
      <w:jc w:val="center"/>
    </w:pPr>
    <w:rPr>
      <w:rFonts w:ascii="IBM Plex Mono Text" w:hAnsi="IBM Plex Mono Text"/>
      <w:color w:val="585666"/>
      <w:sz w:val="20"/>
    </w:rPr>
  </w:style>
  <w:style w:type="paragraph" w:styleId="ListParagraph">
    <w:name w:val="List Paragraph"/>
    <w:basedOn w:val="Normal"/>
    <w:uiPriority w:val="34"/>
    <w:qFormat/>
    <w:rsid w:val="00FB4D24"/>
    <w:pPr>
      <w:ind w:left="720"/>
      <w:contextualSpacing/>
    </w:pPr>
  </w:style>
  <w:style w:type="paragraph" w:styleId="FootnoteText">
    <w:name w:val="footnote text"/>
    <w:basedOn w:val="Normal"/>
    <w:link w:val="FootnoteTextChar"/>
    <w:autoRedefine/>
    <w:uiPriority w:val="99"/>
    <w:unhideWhenUsed/>
    <w:qFormat/>
    <w:rsid w:val="007217C6"/>
    <w:pPr>
      <w:pBdr>
        <w:top w:val="single" w:sz="2" w:space="1" w:color="FFF1EB"/>
        <w:left w:val="single" w:sz="2" w:space="4" w:color="FFF1EB"/>
        <w:bottom w:val="single" w:sz="2" w:space="1" w:color="FFF1EB"/>
        <w:right w:val="single" w:sz="2" w:space="4" w:color="FFF1EB"/>
      </w:pBdr>
      <w:shd w:val="clear" w:color="FFF9F9" w:fill="FFFDEB"/>
      <w:spacing w:after="45" w:line="223" w:lineRule="auto"/>
      <w:ind w:left="150" w:right="2250"/>
      <w:mirrorIndents/>
    </w:pPr>
    <w:rPr>
      <w:rFonts w:ascii="FreightSansCndPro Light" w:hAnsi="FreightSansCndPro Light"/>
      <w:color w:val="000000"/>
      <w:sz w:val="25"/>
      <w:szCs w:val="20"/>
      <w14:textFill>
        <w14:solidFill>
          <w14:srgbClr w14:val="000000">
            <w14:alpha w14:val="10000"/>
          </w14:srgbClr>
        </w14:solidFill>
      </w14:textFill>
    </w:rPr>
  </w:style>
  <w:style w:type="character" w:customStyle="1" w:styleId="FootnoteTextChar">
    <w:name w:val="Footnote Text Char"/>
    <w:basedOn w:val="DefaultParagraphFont"/>
    <w:link w:val="FootnoteText"/>
    <w:uiPriority w:val="99"/>
    <w:rsid w:val="007217C6"/>
    <w:rPr>
      <w:rFonts w:ascii="FreightSansCndPro Light" w:hAnsi="FreightSansCndPro Light"/>
      <w:color w:val="000000"/>
      <w:sz w:val="25"/>
      <w:szCs w:val="20"/>
      <w:shd w:val="clear" w:color="FFF9F9" w:fill="FFFDEB"/>
      <w14:textFill>
        <w14:solidFill>
          <w14:srgbClr w14:val="000000">
            <w14:alpha w14:val="10000"/>
          </w14:srgbClr>
        </w14:solidFill>
      </w14:textFill>
    </w:rPr>
  </w:style>
  <w:style w:type="character" w:styleId="FootnoteReference">
    <w:name w:val="footnote reference"/>
    <w:basedOn w:val="DefaultParagraphFont"/>
    <w:uiPriority w:val="99"/>
    <w:semiHidden/>
    <w:unhideWhenUsed/>
    <w:rsid w:val="005E054B"/>
    <w:rPr>
      <w:vertAlign w:val="superscript"/>
    </w:rPr>
  </w:style>
  <w:style w:type="character" w:customStyle="1" w:styleId="Heading1Char">
    <w:name w:val="Heading 1 Char"/>
    <w:aliases w:val="Chapter Heading Char"/>
    <w:basedOn w:val="DefaultParagraphFont"/>
    <w:link w:val="Heading1"/>
    <w:uiPriority w:val="9"/>
    <w:rsid w:val="00FB4D24"/>
    <w:rPr>
      <w:rFonts w:ascii="Aktiv Grotesk Black" w:eastAsiaTheme="majorEastAsia" w:hAnsi="Aktiv Grotesk Black" w:cstheme="majorBidi"/>
      <w:caps/>
      <w:color w:val="DA2573"/>
      <w:sz w:val="37"/>
      <w:szCs w:val="32"/>
      <w:u w:val="dottedHeavy" w:color="DA2573"/>
    </w:rPr>
  </w:style>
  <w:style w:type="paragraph" w:customStyle="1" w:styleId="Embed">
    <w:name w:val="Embed"/>
    <w:basedOn w:val="Quote"/>
    <w:autoRedefine/>
    <w:qFormat/>
    <w:rsid w:val="00523342"/>
    <w:pPr>
      <w:spacing w:line="192" w:lineRule="auto"/>
      <w:jc w:val="center"/>
    </w:pPr>
    <w:rPr>
      <w:rFonts w:ascii="Aktiv Grotesk Cd Medium" w:hAnsi="Aktiv Grotesk Cd Medium"/>
      <w:caps/>
      <w:color w:val="000000" w:themeColor="text1"/>
      <w:sz w:val="24"/>
    </w:rPr>
  </w:style>
  <w:style w:type="paragraph" w:styleId="TOC1">
    <w:name w:val="toc 1"/>
    <w:basedOn w:val="DocumentMap"/>
    <w:next w:val="Normal"/>
    <w:autoRedefine/>
    <w:uiPriority w:val="39"/>
    <w:unhideWhenUsed/>
    <w:qFormat/>
    <w:rsid w:val="00D85824"/>
    <w:pPr>
      <w:framePr w:w="2415" w:hSpace="75" w:vSpace="60" w:wrap="notBeside" w:vAnchor="page" w:hAnchor="page" w:y="-20" w:anchorLock="1"/>
      <w:pBdr>
        <w:top w:val="single" w:sz="2" w:space="1" w:color="002060"/>
        <w:left w:val="single" w:sz="2" w:space="2" w:color="002060"/>
        <w:bottom w:val="single" w:sz="2" w:space="1" w:color="002060"/>
        <w:right w:val="single" w:sz="2" w:space="2" w:color="002060"/>
      </w:pBdr>
      <w:shd w:val="pct10" w:color="ED7D31" w:themeColor="accent2" w:fill="auto"/>
      <w:spacing w:after="105"/>
      <w:ind w:left="75"/>
      <w:mirrorIndents/>
      <w:jc w:val="both"/>
    </w:pPr>
    <w:rPr>
      <w:rFonts w:ascii="Acumin Pro" w:hAnsi="Acumin Pro"/>
      <w:smallCaps/>
      <w:color w:val="381850"/>
      <w:sz w:val="18"/>
      <w:lang w:eastAsia="en-US"/>
    </w:rPr>
  </w:style>
  <w:style w:type="paragraph" w:styleId="Bibliography">
    <w:name w:val="Bibliography"/>
    <w:basedOn w:val="Normal"/>
    <w:next w:val="Normal"/>
    <w:autoRedefine/>
    <w:uiPriority w:val="37"/>
    <w:unhideWhenUsed/>
    <w:qFormat/>
    <w:rsid w:val="008A68BB"/>
    <w:rPr>
      <w:rFonts w:ascii="Proxima Nova" w:hAnsi="Proxima Nova"/>
    </w:rPr>
  </w:style>
  <w:style w:type="paragraph" w:styleId="DocumentMap">
    <w:name w:val="Document Map"/>
    <w:basedOn w:val="Normal"/>
    <w:link w:val="DocumentMapChar"/>
    <w:uiPriority w:val="99"/>
    <w:semiHidden/>
    <w:unhideWhenUsed/>
    <w:rsid w:val="000103A0"/>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0103A0"/>
    <w:rPr>
      <w:rFonts w:ascii="Segoe UI" w:hAnsi="Segoe UI" w:cs="Segoe UI"/>
      <w:sz w:val="16"/>
      <w:szCs w:val="16"/>
    </w:rPr>
  </w:style>
  <w:style w:type="character" w:styleId="CommentReference">
    <w:name w:val="annotation reference"/>
    <w:basedOn w:val="DefaultParagraphFont"/>
    <w:uiPriority w:val="99"/>
    <w:semiHidden/>
    <w:unhideWhenUsed/>
    <w:rsid w:val="00A57A06"/>
    <w:rPr>
      <w:sz w:val="16"/>
      <w:szCs w:val="16"/>
    </w:rPr>
  </w:style>
  <w:style w:type="paragraph" w:styleId="CommentText">
    <w:name w:val="annotation text"/>
    <w:basedOn w:val="Normal"/>
    <w:link w:val="CommentTextChar"/>
    <w:uiPriority w:val="99"/>
    <w:unhideWhenUsed/>
    <w:rsid w:val="00A57A06"/>
    <w:pPr>
      <w:spacing w:line="240" w:lineRule="auto"/>
    </w:pPr>
    <w:rPr>
      <w:sz w:val="20"/>
      <w:szCs w:val="20"/>
    </w:rPr>
  </w:style>
  <w:style w:type="character" w:customStyle="1" w:styleId="CommentTextChar">
    <w:name w:val="Comment Text Char"/>
    <w:basedOn w:val="DefaultParagraphFont"/>
    <w:link w:val="CommentText"/>
    <w:uiPriority w:val="99"/>
    <w:rsid w:val="00A57A06"/>
    <w:rPr>
      <w:rFonts w:ascii="Adobe Caslon Pro" w:hAnsi="Adobe Caslon Pro"/>
      <w:sz w:val="20"/>
      <w:szCs w:val="20"/>
    </w:rPr>
  </w:style>
  <w:style w:type="paragraph" w:styleId="CommentSubject">
    <w:name w:val="annotation subject"/>
    <w:basedOn w:val="CommentText"/>
    <w:next w:val="CommentText"/>
    <w:link w:val="CommentSubjectChar"/>
    <w:uiPriority w:val="99"/>
    <w:semiHidden/>
    <w:unhideWhenUsed/>
    <w:rsid w:val="00A57A06"/>
    <w:rPr>
      <w:b/>
      <w:bCs/>
    </w:rPr>
  </w:style>
  <w:style w:type="character" w:customStyle="1" w:styleId="CommentSubjectChar">
    <w:name w:val="Comment Subject Char"/>
    <w:basedOn w:val="CommentTextChar"/>
    <w:link w:val="CommentSubject"/>
    <w:uiPriority w:val="99"/>
    <w:semiHidden/>
    <w:rsid w:val="00A57A06"/>
    <w:rPr>
      <w:rFonts w:ascii="Adobe Caslon Pro" w:hAnsi="Adobe Caslon Pro"/>
      <w:b/>
      <w:bCs/>
      <w:sz w:val="20"/>
      <w:szCs w:val="20"/>
    </w:rPr>
  </w:style>
  <w:style w:type="character" w:styleId="FollowedHyperlink">
    <w:name w:val="FollowedHyperlink"/>
    <w:basedOn w:val="DefaultParagraphFont"/>
    <w:uiPriority w:val="99"/>
    <w:semiHidden/>
    <w:unhideWhenUsed/>
    <w:rsid w:val="006C1439"/>
    <w:rPr>
      <w:color w:val="6800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8405863">
      <w:bodyDiv w:val="1"/>
      <w:marLeft w:val="0"/>
      <w:marRight w:val="0"/>
      <w:marTop w:val="0"/>
      <w:marBottom w:val="0"/>
      <w:divBdr>
        <w:top w:val="none" w:sz="0" w:space="0" w:color="auto"/>
        <w:left w:val="none" w:sz="0" w:space="0" w:color="auto"/>
        <w:bottom w:val="none" w:sz="0" w:space="0" w:color="auto"/>
        <w:right w:val="none" w:sz="0" w:space="0" w:color="auto"/>
      </w:divBdr>
    </w:div>
    <w:div w:id="799375272">
      <w:bodyDiv w:val="1"/>
      <w:marLeft w:val="0"/>
      <w:marRight w:val="0"/>
      <w:marTop w:val="0"/>
      <w:marBottom w:val="0"/>
      <w:divBdr>
        <w:top w:val="none" w:sz="0" w:space="0" w:color="auto"/>
        <w:left w:val="none" w:sz="0" w:space="0" w:color="auto"/>
        <w:bottom w:val="none" w:sz="0" w:space="0" w:color="auto"/>
        <w:right w:val="none" w:sz="0" w:space="0" w:color="auto"/>
      </w:divBdr>
      <w:divsChild>
        <w:div w:id="1318458015">
          <w:marLeft w:val="0"/>
          <w:marRight w:val="0"/>
          <w:marTop w:val="0"/>
          <w:marBottom w:val="0"/>
          <w:divBdr>
            <w:top w:val="none" w:sz="0" w:space="0" w:color="auto"/>
            <w:left w:val="none" w:sz="0" w:space="0" w:color="auto"/>
            <w:bottom w:val="none" w:sz="0" w:space="0" w:color="auto"/>
            <w:right w:val="none" w:sz="0" w:space="0" w:color="auto"/>
          </w:divBdr>
        </w:div>
      </w:divsChild>
    </w:div>
    <w:div w:id="1392655924">
      <w:bodyDiv w:val="1"/>
      <w:marLeft w:val="0"/>
      <w:marRight w:val="0"/>
      <w:marTop w:val="0"/>
      <w:marBottom w:val="0"/>
      <w:divBdr>
        <w:top w:val="none" w:sz="0" w:space="0" w:color="auto"/>
        <w:left w:val="none" w:sz="0" w:space="0" w:color="auto"/>
        <w:bottom w:val="none" w:sz="0" w:space="0" w:color="auto"/>
        <w:right w:val="none" w:sz="0" w:space="0" w:color="auto"/>
      </w:divBdr>
    </w:div>
    <w:div w:id="1485706661">
      <w:bodyDiv w:val="1"/>
      <w:marLeft w:val="0"/>
      <w:marRight w:val="0"/>
      <w:marTop w:val="0"/>
      <w:marBottom w:val="0"/>
      <w:divBdr>
        <w:top w:val="none" w:sz="0" w:space="0" w:color="auto"/>
        <w:left w:val="none" w:sz="0" w:space="0" w:color="auto"/>
        <w:bottom w:val="none" w:sz="0" w:space="0" w:color="auto"/>
        <w:right w:val="none" w:sz="0" w:space="0" w:color="auto"/>
      </w:divBdr>
      <w:divsChild>
        <w:div w:id="882712764">
          <w:marLeft w:val="0"/>
          <w:marRight w:val="0"/>
          <w:marTop w:val="0"/>
          <w:marBottom w:val="0"/>
          <w:divBdr>
            <w:top w:val="none" w:sz="0" w:space="0" w:color="auto"/>
            <w:left w:val="none" w:sz="0" w:space="0" w:color="auto"/>
            <w:bottom w:val="none" w:sz="0" w:space="0" w:color="auto"/>
            <w:right w:val="none" w:sz="0" w:space="0" w:color="auto"/>
          </w:divBdr>
        </w:div>
      </w:divsChild>
    </w:div>
    <w:div w:id="1575120063">
      <w:bodyDiv w:val="1"/>
      <w:marLeft w:val="0"/>
      <w:marRight w:val="0"/>
      <w:marTop w:val="0"/>
      <w:marBottom w:val="0"/>
      <w:divBdr>
        <w:top w:val="none" w:sz="0" w:space="0" w:color="auto"/>
        <w:left w:val="none" w:sz="0" w:space="0" w:color="auto"/>
        <w:bottom w:val="none" w:sz="0" w:space="0" w:color="auto"/>
        <w:right w:val="none" w:sz="0" w:space="0" w:color="auto"/>
      </w:divBdr>
    </w:div>
    <w:div w:id="1614090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egaphone.link/VMP4291212808" TargetMode="External"/><Relationship Id="rId18" Type="http://schemas.openxmlformats.org/officeDocument/2006/relationships/hyperlink" Target="https://www.spotify.com/us/about-us/contact/" TargetMode="External"/><Relationship Id="rId26" Type="http://schemas.openxmlformats.org/officeDocument/2006/relationships/hyperlink" Target="https://www.theverge.com/21265005/spotify-joe-rogan-experience-podcast-deal-apple-gimlet-media-ringer" TargetMode="External"/><Relationship Id="rId39" Type="http://schemas.openxmlformats.org/officeDocument/2006/relationships/hyperlink" Target="https://daily.bandcamp.com/features/bandcamp-covid-19-fundraiser" TargetMode="External"/><Relationship Id="rId21" Type="http://schemas.openxmlformats.org/officeDocument/2006/relationships/hyperlink" Target="https://www.barrons.com/articles/spotifys-losses-widen-as-subscribers-keep-growing-51596034688" TargetMode="External"/><Relationship Id="rId34" Type="http://schemas.openxmlformats.org/officeDocument/2006/relationships/image" Target="media/image2.jpg"/><Relationship Id="rId42" Type="http://schemas.openxmlformats.org/officeDocument/2006/relationships/header" Target="header1.xml"/><Relationship Id="rId47"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thebaffler.com/latest/discover-weakly-pelly" TargetMode="External"/><Relationship Id="rId29" Type="http://schemas.openxmlformats.org/officeDocument/2006/relationships/comments" Target="comments.xml"/><Relationship Id="rId11" Type="http://schemas.openxmlformats.org/officeDocument/2006/relationships/endnotes" Target="endnotes.xml"/><Relationship Id="rId24" Type="http://schemas.openxmlformats.org/officeDocument/2006/relationships/hyperlink" Target="https://www.vox.com/2019/2/7/18214941/alex-blumberg-matt-lieber-gimlet-spotify-deal-acquisition-peter-kafka-media-podcast-audio-interview" TargetMode="External"/><Relationship Id="rId32" Type="http://schemas.microsoft.com/office/2018/08/relationships/commentsExtensible" Target="commentsExtensible.xml"/><Relationship Id="rId37" Type="http://schemas.openxmlformats.org/officeDocument/2006/relationships/hyperlink" Target="https://blog.bandcamp.com/2008/09/16/hello-cleveland/" TargetMode="External"/><Relationship Id="rId40" Type="http://schemas.openxmlformats.org/officeDocument/2006/relationships/hyperlink" Target="https://daily.bandcamp.com" TargetMode="External"/><Relationship Id="rId45" Type="http://schemas.openxmlformats.org/officeDocument/2006/relationships/header" Target="header3.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hyperlink" Target="https://www.theverge.com/2020/11/10/21557458/spotify-megaphone-podcast-streaming-ad-insertion" TargetMode="External"/><Relationship Id="rId28" Type="http://schemas.openxmlformats.org/officeDocument/2006/relationships/hyperlink" Target="https://www.fastcompany.com/90205519/spotifys-playlist-for-global-domination" TargetMode="External"/><Relationship Id="rId36" Type="http://schemas.openxmlformats.org/officeDocument/2006/relationships/hyperlink" Target="http://htmltimes.com/band-camp.php" TargetMode="External"/><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yperlink" Target="https://mitpress.mit.edu/books/decomposed" TargetMode="External"/><Relationship Id="rId31" Type="http://schemas.microsoft.com/office/2016/09/relationships/commentsIds" Target="commentsIds.xml"/><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www.culturedmag.com/shouts-echo-chamber/" TargetMode="External"/><Relationship Id="rId22" Type="http://schemas.openxmlformats.org/officeDocument/2006/relationships/hyperlink" Target="https://www.theverge.com/2019/2/6/18213462/spotify-podcasts-gimlet-anchor-acquisition" TargetMode="External"/><Relationship Id="rId27" Type="http://schemas.openxmlformats.org/officeDocument/2006/relationships/hyperlink" Target="https://pitchfork.com/features/article/9686-up-next-how-playlists-are-curating-the-future-of-music/" TargetMode="External"/><Relationship Id="rId30" Type="http://schemas.microsoft.com/office/2011/relationships/commentsExtended" Target="commentsExtended.xml"/><Relationship Id="rId35" Type="http://schemas.openxmlformats.org/officeDocument/2006/relationships/hyperlink" Target="https://mtflabs.net/podcast076/" TargetMode="External"/><Relationship Id="rId43" Type="http://schemas.openxmlformats.org/officeDocument/2006/relationships/header" Target="header2.xml"/><Relationship Id="rId48" Type="http://schemas.microsoft.com/office/2011/relationships/people" Target="peop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yperlink" Target="https://newsroom.spotify.com/2020-12-01/6-new-features-to-unwrap-in-your-spotify-2020-wrapped/" TargetMode="External"/><Relationship Id="rId17" Type="http://schemas.openxmlformats.org/officeDocument/2006/relationships/hyperlink" Target="https://pitchfork.com/features/oped/how-to-be-a-responsible-music-fan-in-the-age-of-streaming/" TargetMode="External"/><Relationship Id="rId25" Type="http://schemas.openxmlformats.org/officeDocument/2006/relationships/hyperlink" Target="https://www.nytimes.com/2020/05/25/opinion/joe-rogan-spotify-podcast.html" TargetMode="External"/><Relationship Id="rId33" Type="http://schemas.openxmlformats.org/officeDocument/2006/relationships/hyperlink" Target="https://www.youtube.com/embed/At_K4FVY198?feature=oembed" TargetMode="External"/><Relationship Id="rId38" Type="http://schemas.openxmlformats.org/officeDocument/2006/relationships/hyperlink" Target="https://pitchfork.com/news/bandcamp-donating-proceeds-to-transgender-law-center-this-friday/" TargetMode="External"/><Relationship Id="rId46" Type="http://schemas.openxmlformats.org/officeDocument/2006/relationships/footer" Target="footer2.xml"/><Relationship Id="rId20" Type="http://schemas.openxmlformats.org/officeDocument/2006/relationships/hyperlink" Target="https://www.newyorker.com/culture/cultural-comment/the-hidden-costs-of-streaming-music" TargetMode="External"/><Relationship Id="rId41" Type="http://schemas.openxmlformats.org/officeDocument/2006/relationships/hyperlink" Target="https://bandcamp.com/about" TargetMode="External"/><Relationship Id="rId1" Type="http://schemas.openxmlformats.org/officeDocument/2006/relationships/customXml" Target="../customXml/item1.xml"/><Relationship Id="rId6"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hadt\OneDrive\Documents\Custom%20Office%20Templates\What%20The%20Fuck%20Template.dotx" TargetMode="External"/></Relationships>
</file>

<file path=word/theme/theme1.xml><?xml version="1.0" encoding="utf-8"?>
<a:theme xmlns:a="http://schemas.openxmlformats.org/drawingml/2006/main" name="Office Theme">
  <a:themeElements>
    <a:clrScheme name="What The Fuck">
      <a:dk1>
        <a:sysClr val="windowText" lastClr="000000"/>
      </a:dk1>
      <a:lt1>
        <a:srgbClr val="FFFDEB"/>
      </a:lt1>
      <a:dk2>
        <a:srgbClr val="00006B"/>
      </a:dk2>
      <a:lt2>
        <a:srgbClr val="F9FBFF"/>
      </a:lt2>
      <a:accent1>
        <a:srgbClr val="4472C4"/>
      </a:accent1>
      <a:accent2>
        <a:srgbClr val="ED7D31"/>
      </a:accent2>
      <a:accent3>
        <a:srgbClr val="A5A5A5"/>
      </a:accent3>
      <a:accent4>
        <a:srgbClr val="FFC000"/>
      </a:accent4>
      <a:accent5>
        <a:srgbClr val="5B9BD5"/>
      </a:accent5>
      <a:accent6>
        <a:srgbClr val="70AD47"/>
      </a:accent6>
      <a:hlink>
        <a:srgbClr val="DA2573"/>
      </a:hlink>
      <a:folHlink>
        <a:srgbClr val="68000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55DBFC5D0F8C34C867CDF9AA2092878" ma:contentTypeVersion="13" ma:contentTypeDescription="Create a new document." ma:contentTypeScope="" ma:versionID="31b18635c8d7ca76398548c789e21e46">
  <xsd:schema xmlns:xsd="http://www.w3.org/2001/XMLSchema" xmlns:xs="http://www.w3.org/2001/XMLSchema" xmlns:p="http://schemas.microsoft.com/office/2006/metadata/properties" xmlns:ns3="ec1b3083-c898-4e13-85ab-21356d62eab8" xmlns:ns4="f0ea5631-b632-4ace-b94c-2d3dd81fdfd6" targetNamespace="http://schemas.microsoft.com/office/2006/metadata/properties" ma:root="true" ma:fieldsID="e691e808e1d5599ebe03df6a95a1a425" ns3:_="" ns4:_="">
    <xsd:import namespace="ec1b3083-c898-4e13-85ab-21356d62eab8"/>
    <xsd:import namespace="f0ea5631-b632-4ace-b94c-2d3dd81fdfd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Location"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4:_dlc_DocId" minOccurs="0"/>
                <xsd:element ref="ns4:_dlc_DocIdUrl" minOccurs="0"/>
                <xsd:element ref="ns4:_dlc_DocIdPersistId"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1b3083-c898-4e13-85ab-21356d62eab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0ea5631-b632-4ace-b94c-2d3dd81fdfd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element name="_dlc_DocId" ma:index="19" nillable="true" ma:displayName="Document ID Value" ma:description="The value of the document ID assigned to this item." ma:internalName="_dlc_DocId" ma:readOnly="true">
      <xsd:simpleType>
        <xsd:restriction base="dms:Text"/>
      </xsd:simpleType>
    </xsd:element>
    <xsd:element name="_dlc_DocIdUrl" ma:index="20"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1"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MLASeventhEditionOfficeOnline.xsl" StyleName="MLA" Version="7">
  <b:Source>
    <b:Tag>Dam18</b:Tag>
    <b:SourceType>ArticleInAPeriodical</b:SourceType>
    <b:Guid>{A1E8A1FC-2DB0-40A5-ABB0-927D9E16FDD7}</b:Guid>
    <b:Title>How to Be a Responsible Music Fan in the Age of Streaming</b:Title>
    <b:PeriodicalTitle>Pitchfork</b:PeriodicalTitle>
    <b:Year>2018</b:Year>
    <b:Month>January</b:Month>
    <b:Day>30</b:Day>
    <b:Medium>Web</b:Medium>
    <b:Author>
      <b:Author>
        <b:NameList>
          <b:Person>
            <b:Last>Krukowski</b:Last>
            <b:First>Damon</b:First>
          </b:Person>
        </b:NameList>
      </b:Author>
    </b:Author>
    <b:URL>https://pitchfork.com/features/oped/how-to-be-a-responsible-music-fan-in-the-age-of-streaming/</b:URL>
    <b:RefOrder>1</b:RefOrder>
  </b:Source>
</b:Sources>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67ED40E1-FE10-4C84-A911-E9799C01128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FD11DD3-BC82-4B10-837C-8A5E457C7B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1b3083-c898-4e13-85ab-21356d62eab8"/>
    <ds:schemaRef ds:uri="f0ea5631-b632-4ace-b94c-2d3dd81fdf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61A4AF2-A7AC-4BF6-B457-965FBB9E8F63}">
  <ds:schemaRefs>
    <ds:schemaRef ds:uri="http://schemas.microsoft.com/sharepoint/v3/contenttype/forms"/>
  </ds:schemaRefs>
</ds:datastoreItem>
</file>

<file path=customXml/itemProps4.xml><?xml version="1.0" encoding="utf-8"?>
<ds:datastoreItem xmlns:ds="http://schemas.openxmlformats.org/officeDocument/2006/customXml" ds:itemID="{8CFEEA8C-C2EF-432A-BE42-2229E4EA0778}">
  <ds:schemaRefs>
    <ds:schemaRef ds:uri="http://schemas.openxmlformats.org/officeDocument/2006/bibliography"/>
  </ds:schemaRefs>
</ds:datastoreItem>
</file>

<file path=customXml/itemProps5.xml><?xml version="1.0" encoding="utf-8"?>
<ds:datastoreItem xmlns:ds="http://schemas.openxmlformats.org/officeDocument/2006/customXml" ds:itemID="{E895A88A-31C2-413B-84DC-D456BAACB1D4}">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What The Fuck Template.dotx</Template>
  <TotalTime>409</TotalTime>
  <Pages>6</Pages>
  <Words>2179</Words>
  <Characters>12421</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Introducing David Krusemark (Blue) as [The W-Word]</dc:title>
  <dc:subject/>
  <dc:creator>David Blue</dc:creator>
  <cp:keywords>essay, academia</cp:keywords>
  <dc:description/>
  <cp:lastModifiedBy>David Blue</cp:lastModifiedBy>
  <cp:revision>253</cp:revision>
  <dcterms:created xsi:type="dcterms:W3CDTF">2020-12-04T07:58:00Z</dcterms:created>
  <dcterms:modified xsi:type="dcterms:W3CDTF">2020-12-08T16:18:00Z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0x010100C55DBFC5D0F8C34C867CDF9AA2092878</vt:lpwstr>
  </property>
</Properties>
</file>